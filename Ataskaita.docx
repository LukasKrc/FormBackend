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52617" w:rsidRPr="00FC2AFA" w:rsidRDefault="00452617" w:rsidP="00452617">
      <w:pPr>
        <w:pStyle w:val="Vietametai"/>
        <w:framePr w:wrap="notBeside" w:vAnchor="page" w:hAnchor="page" w:x="5035" w:y="15514"/>
      </w:pPr>
      <w:r w:rsidRPr="00FC2AFA">
        <w:t>KAUNAS, 201</w:t>
      </w:r>
      <w:r w:rsidR="00EA37D4" w:rsidRPr="00FC2AFA">
        <w:t>5</w:t>
      </w:r>
      <w:r w:rsidRPr="00FC2AFA">
        <w:br w:type="page"/>
      </w:r>
    </w:p>
    <w:p w:rsidR="00F441B4" w:rsidRPr="00FC2AFA" w:rsidRDefault="00F441B4" w:rsidP="005870C2">
      <w:pPr>
        <w:pStyle w:val="Institucijospavadinimas"/>
      </w:pPr>
      <w:r w:rsidRPr="00FC2AFA">
        <w:t>KAUNO TECHNOLOGIJOS UNIVERSITETAS</w:t>
      </w:r>
    </w:p>
    <w:p w:rsidR="00F441B4" w:rsidRPr="00FC2AFA" w:rsidRDefault="00F441B4" w:rsidP="005870C2">
      <w:pPr>
        <w:pStyle w:val="Institucijospavadinimas"/>
      </w:pPr>
      <w:r w:rsidRPr="00FC2AFA">
        <w:t>INformatikos fakultetas</w:t>
      </w:r>
    </w:p>
    <w:p w:rsidR="00F441B4" w:rsidRPr="00FC2AFA" w:rsidRDefault="004F6E5C" w:rsidP="005870C2">
      <w:pPr>
        <w:pStyle w:val="Institucijospavadinimas"/>
      </w:pPr>
      <w:r w:rsidRPr="00FC2AFA">
        <w:t>Informatikos</w:t>
      </w:r>
      <w:r w:rsidR="00DF0FF3" w:rsidRPr="00FC2AFA">
        <w:t xml:space="preserve"> STUDIJŲ PROGRAMA</w:t>
      </w:r>
    </w:p>
    <w:p w:rsidR="00F441B4" w:rsidRPr="00FC2AFA" w:rsidRDefault="00296F15" w:rsidP="00DF0FF3">
      <w:pPr>
        <w:pStyle w:val="Autorius"/>
      </w:pPr>
      <w:r w:rsidRPr="00FC2AFA">
        <w:rPr>
          <w:noProof/>
          <w:lang w:eastAsia="lt-LT"/>
        </w:rPr>
        <w:drawing>
          <wp:anchor distT="0" distB="0" distL="114300" distR="114300" simplePos="0" relativeHeight="251658240" behindDoc="0" locked="0" layoutInCell="1" allowOverlap="1" wp14:anchorId="25B7578D" wp14:editId="05A685E2">
            <wp:simplePos x="0" y="0"/>
            <wp:positionH relativeFrom="margin">
              <wp:align>center</wp:align>
            </wp:positionH>
            <wp:positionV relativeFrom="paragraph">
              <wp:posOffset>526415</wp:posOffset>
            </wp:positionV>
            <wp:extent cx="1152525" cy="624445"/>
            <wp:effectExtent l="0" t="0" r="0" b="4445"/>
            <wp:wrapNone/>
            <wp:docPr id="2" name="Picture 2" descr="http://sc.bns.lt/logos/ktu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bns.lt/logos/ktu_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52525" cy="6244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441B4" w:rsidRPr="00FC2AFA" w:rsidRDefault="00EA37D4" w:rsidP="00DF0FF3">
      <w:pPr>
        <w:pStyle w:val="Darbopavadinimas"/>
      </w:pPr>
      <w:r w:rsidRPr="00FC2AFA">
        <w:t>Programavimo praktika</w:t>
      </w:r>
    </w:p>
    <w:p w:rsidR="00EA37D4" w:rsidRPr="00FC2AFA" w:rsidRDefault="00EA37D4" w:rsidP="00EA37D4">
      <w:pPr>
        <w:pStyle w:val="Darbotipas"/>
      </w:pPr>
    </w:p>
    <w:p w:rsidR="00296F15" w:rsidRPr="00FC2AFA" w:rsidRDefault="00BA7B37" w:rsidP="00BA7B37">
      <w:pPr>
        <w:pStyle w:val="Darbovadovas"/>
        <w:ind w:firstLine="6521"/>
      </w:pPr>
      <w:r w:rsidRPr="00FC2AFA">
        <w:t>Web serviso kūrimo grupė:</w:t>
      </w:r>
    </w:p>
    <w:p w:rsidR="00BA7B37" w:rsidRPr="00FC2AFA" w:rsidRDefault="00BA7B37" w:rsidP="00BA7B37">
      <w:pPr>
        <w:pStyle w:val="Darbovadovopavard"/>
      </w:pPr>
      <w:r w:rsidRPr="00FC2AFA">
        <w:t>Andrius Lukas Narbutas</w:t>
      </w:r>
    </w:p>
    <w:p w:rsidR="00BA7B37" w:rsidRPr="00FC2AFA" w:rsidRDefault="00BA7B37" w:rsidP="00BA7B37">
      <w:pPr>
        <w:pStyle w:val="Darbovadovopavard"/>
      </w:pPr>
      <w:r w:rsidRPr="00FC2AFA">
        <w:t>Danielius Strašunskis</w:t>
      </w:r>
    </w:p>
    <w:p w:rsidR="00BA7B37" w:rsidRPr="00FC2AFA" w:rsidRDefault="00BA7B37" w:rsidP="00BA7B37">
      <w:pPr>
        <w:pStyle w:val="Darbovadovopavard"/>
      </w:pPr>
      <w:r w:rsidRPr="00FC2AFA">
        <w:t>Lukas Kriaučiūnas</w:t>
      </w:r>
    </w:p>
    <w:p w:rsidR="00BA7B37" w:rsidRPr="00FC2AFA" w:rsidRDefault="00BA7B37" w:rsidP="00BA7B37">
      <w:pPr>
        <w:pStyle w:val="Darbovadovopavard"/>
      </w:pPr>
      <w:r w:rsidRPr="00FC2AFA">
        <w:t>Justinas Linkevičius</w:t>
      </w:r>
    </w:p>
    <w:p w:rsidR="00BA7B37" w:rsidRPr="00FC2AFA" w:rsidRDefault="00BA7B37" w:rsidP="00BA7B37">
      <w:pPr>
        <w:pStyle w:val="Darbovadovopavard"/>
      </w:pPr>
      <w:r w:rsidRPr="00FC2AFA">
        <w:t>Karolis Skrupskelis</w:t>
      </w:r>
    </w:p>
    <w:p w:rsidR="00F441B4" w:rsidRPr="00FC2AFA" w:rsidRDefault="00F441B4" w:rsidP="00905ADD">
      <w:pPr>
        <w:pStyle w:val="Darbovadovas"/>
      </w:pPr>
      <w:r w:rsidRPr="00FC2AFA">
        <w:t>Darbo vadovas</w:t>
      </w:r>
      <w:r w:rsidR="0066218B" w:rsidRPr="00FC2AFA">
        <w:t>:</w:t>
      </w:r>
    </w:p>
    <w:p w:rsidR="00452617" w:rsidRPr="00FC2AFA" w:rsidRDefault="00EA37D4" w:rsidP="00452617">
      <w:pPr>
        <w:pStyle w:val="Darbovadovopavard"/>
      </w:pPr>
      <w:r w:rsidRPr="00FC2AFA">
        <w:t>Vaidas Semėnas</w:t>
      </w:r>
    </w:p>
    <w:p w:rsidR="00296F15" w:rsidRPr="00FC2AFA" w:rsidRDefault="00296F15">
      <w:pPr>
        <w:spacing w:after="200" w:line="276" w:lineRule="auto"/>
        <w:ind w:firstLine="0"/>
        <w:jc w:val="left"/>
      </w:pPr>
      <w:r w:rsidRPr="00FC2AFA">
        <w:br w:type="page"/>
      </w:r>
    </w:p>
    <w:sdt>
      <w:sdtPr>
        <w:rPr>
          <w:rFonts w:eastAsiaTheme="minorHAnsi" w:cstheme="minorBidi"/>
          <w:b w:val="0"/>
          <w:bCs w:val="0"/>
          <w:caps w:val="0"/>
          <w:szCs w:val="22"/>
          <w:lang w:eastAsia="en-US"/>
        </w:rPr>
        <w:id w:val="-1795355375"/>
        <w:docPartObj>
          <w:docPartGallery w:val="Table of Contents"/>
          <w:docPartUnique/>
        </w:docPartObj>
      </w:sdtPr>
      <w:sdtEndPr>
        <w:rPr>
          <w:noProof/>
        </w:rPr>
      </w:sdtEndPr>
      <w:sdtContent>
        <w:p w:rsidR="00296F15" w:rsidRPr="00FC2AFA" w:rsidRDefault="003318A8">
          <w:pPr>
            <w:pStyle w:val="TOCHeading"/>
          </w:pPr>
          <w:r w:rsidRPr="00FC2AFA">
            <w:t>Turinys</w:t>
          </w:r>
        </w:p>
        <w:p w:rsidR="00DF4C67" w:rsidRPr="00FC2AFA" w:rsidRDefault="00296F15">
          <w:pPr>
            <w:pStyle w:val="TOC1"/>
            <w:rPr>
              <w:rFonts w:asciiTheme="minorHAnsi" w:eastAsiaTheme="minorEastAsia" w:hAnsiTheme="minorHAnsi"/>
              <w:noProof/>
              <w:sz w:val="22"/>
              <w:lang w:eastAsia="lt-LT"/>
            </w:rPr>
          </w:pPr>
          <w:r w:rsidRPr="00FC2AFA">
            <w:fldChar w:fldCharType="begin"/>
          </w:r>
          <w:r w:rsidRPr="00FC2AFA">
            <w:instrText xml:space="preserve"> TOC \o "1-3" \h \z \u </w:instrText>
          </w:r>
          <w:r w:rsidRPr="00FC2AFA">
            <w:fldChar w:fldCharType="separate"/>
          </w:r>
          <w:hyperlink w:anchor="_Toc416721212" w:history="1">
            <w:r w:rsidR="00DF4C67" w:rsidRPr="00FC2AFA">
              <w:rPr>
                <w:rStyle w:val="Hyperlink"/>
                <w:noProof/>
              </w:rPr>
              <w:t>1. Užduotis</w:t>
            </w:r>
            <w:r w:rsidR="00DF4C67" w:rsidRPr="00FC2AFA">
              <w:rPr>
                <w:noProof/>
                <w:webHidden/>
              </w:rPr>
              <w:tab/>
            </w:r>
            <w:r w:rsidR="00DF4C67" w:rsidRPr="00FC2AFA">
              <w:rPr>
                <w:noProof/>
                <w:webHidden/>
              </w:rPr>
              <w:fldChar w:fldCharType="begin"/>
            </w:r>
            <w:r w:rsidR="00DF4C67" w:rsidRPr="00FC2AFA">
              <w:rPr>
                <w:noProof/>
                <w:webHidden/>
              </w:rPr>
              <w:instrText xml:space="preserve"> PAGEREF _Toc416721212 \h </w:instrText>
            </w:r>
            <w:r w:rsidR="00DF4C67" w:rsidRPr="00FC2AFA">
              <w:rPr>
                <w:noProof/>
                <w:webHidden/>
              </w:rPr>
            </w:r>
            <w:r w:rsidR="00DF4C67" w:rsidRPr="00FC2AFA">
              <w:rPr>
                <w:noProof/>
                <w:webHidden/>
              </w:rPr>
              <w:fldChar w:fldCharType="separate"/>
            </w:r>
            <w:r w:rsidR="00241F44" w:rsidRPr="00FC2AFA">
              <w:rPr>
                <w:noProof/>
                <w:webHidden/>
              </w:rPr>
              <w:t>3</w:t>
            </w:r>
            <w:r w:rsidR="00DF4C67" w:rsidRPr="00FC2AFA">
              <w:rPr>
                <w:noProof/>
                <w:webHidden/>
              </w:rPr>
              <w:fldChar w:fldCharType="end"/>
            </w:r>
          </w:hyperlink>
        </w:p>
        <w:p w:rsidR="00DF4C67" w:rsidRPr="00FC2AFA" w:rsidRDefault="00A171D7">
          <w:pPr>
            <w:pStyle w:val="TOC1"/>
            <w:rPr>
              <w:rFonts w:asciiTheme="minorHAnsi" w:eastAsiaTheme="minorEastAsia" w:hAnsiTheme="minorHAnsi"/>
              <w:noProof/>
              <w:sz w:val="22"/>
              <w:lang w:eastAsia="lt-LT"/>
            </w:rPr>
          </w:pPr>
          <w:hyperlink w:anchor="_Toc416721213" w:history="1">
            <w:r w:rsidR="00DF4C67" w:rsidRPr="00FC2AFA">
              <w:rPr>
                <w:rStyle w:val="Hyperlink"/>
                <w:noProof/>
              </w:rPr>
              <w:t>2. Užduoties analizė ir siūlomo sprendimo metodas</w:t>
            </w:r>
            <w:r w:rsidR="00DF4C67" w:rsidRPr="00FC2AFA">
              <w:rPr>
                <w:noProof/>
                <w:webHidden/>
              </w:rPr>
              <w:tab/>
            </w:r>
            <w:r w:rsidR="00DF4C67" w:rsidRPr="00FC2AFA">
              <w:rPr>
                <w:noProof/>
                <w:webHidden/>
              </w:rPr>
              <w:fldChar w:fldCharType="begin"/>
            </w:r>
            <w:r w:rsidR="00DF4C67" w:rsidRPr="00FC2AFA">
              <w:rPr>
                <w:noProof/>
                <w:webHidden/>
              </w:rPr>
              <w:instrText xml:space="preserve"> PAGEREF _Toc416721213 \h </w:instrText>
            </w:r>
            <w:r w:rsidR="00DF4C67" w:rsidRPr="00FC2AFA">
              <w:rPr>
                <w:noProof/>
                <w:webHidden/>
              </w:rPr>
            </w:r>
            <w:r w:rsidR="00DF4C67" w:rsidRPr="00FC2AFA">
              <w:rPr>
                <w:noProof/>
                <w:webHidden/>
              </w:rPr>
              <w:fldChar w:fldCharType="separate"/>
            </w:r>
            <w:r w:rsidR="00241F44" w:rsidRPr="00FC2AFA">
              <w:rPr>
                <w:noProof/>
                <w:webHidden/>
              </w:rPr>
              <w:t>4</w:t>
            </w:r>
            <w:r w:rsidR="00DF4C67" w:rsidRPr="00FC2AFA">
              <w:rPr>
                <w:noProof/>
                <w:webHidden/>
              </w:rPr>
              <w:fldChar w:fldCharType="end"/>
            </w:r>
          </w:hyperlink>
        </w:p>
        <w:p w:rsidR="00DF4C67" w:rsidRPr="00FC2AFA" w:rsidRDefault="00A171D7">
          <w:pPr>
            <w:pStyle w:val="TOC1"/>
            <w:rPr>
              <w:rFonts w:asciiTheme="minorHAnsi" w:eastAsiaTheme="minorEastAsia" w:hAnsiTheme="minorHAnsi"/>
              <w:noProof/>
              <w:sz w:val="22"/>
              <w:lang w:eastAsia="lt-LT"/>
            </w:rPr>
          </w:pPr>
          <w:hyperlink w:anchor="_Toc416721214" w:history="1">
            <w:r w:rsidR="00DF4C67" w:rsidRPr="00FC2AFA">
              <w:rPr>
                <w:rStyle w:val="Hyperlink"/>
                <w:noProof/>
              </w:rPr>
              <w:t>3. Sistemos architektūra</w:t>
            </w:r>
            <w:r w:rsidR="00DF4C67" w:rsidRPr="00FC2AFA">
              <w:rPr>
                <w:noProof/>
                <w:webHidden/>
              </w:rPr>
              <w:tab/>
            </w:r>
            <w:r w:rsidR="00DF4C67" w:rsidRPr="00FC2AFA">
              <w:rPr>
                <w:noProof/>
                <w:webHidden/>
              </w:rPr>
              <w:fldChar w:fldCharType="begin"/>
            </w:r>
            <w:r w:rsidR="00DF4C67" w:rsidRPr="00FC2AFA">
              <w:rPr>
                <w:noProof/>
                <w:webHidden/>
              </w:rPr>
              <w:instrText xml:space="preserve"> PAGEREF _Toc416721214 \h </w:instrText>
            </w:r>
            <w:r w:rsidR="00DF4C67" w:rsidRPr="00FC2AFA">
              <w:rPr>
                <w:noProof/>
                <w:webHidden/>
              </w:rPr>
            </w:r>
            <w:r w:rsidR="00DF4C67" w:rsidRPr="00FC2AFA">
              <w:rPr>
                <w:noProof/>
                <w:webHidden/>
              </w:rPr>
              <w:fldChar w:fldCharType="separate"/>
            </w:r>
            <w:r w:rsidR="00241F44" w:rsidRPr="00FC2AFA">
              <w:rPr>
                <w:noProof/>
                <w:webHidden/>
              </w:rPr>
              <w:t>4</w:t>
            </w:r>
            <w:r w:rsidR="00DF4C67" w:rsidRPr="00FC2AFA">
              <w:rPr>
                <w:noProof/>
                <w:webHidden/>
              </w:rPr>
              <w:fldChar w:fldCharType="end"/>
            </w:r>
          </w:hyperlink>
        </w:p>
        <w:p w:rsidR="00DF4C67" w:rsidRPr="00FC2AFA" w:rsidRDefault="00A171D7">
          <w:pPr>
            <w:pStyle w:val="TOC1"/>
            <w:rPr>
              <w:rFonts w:asciiTheme="minorHAnsi" w:eastAsiaTheme="minorEastAsia" w:hAnsiTheme="minorHAnsi"/>
              <w:noProof/>
              <w:sz w:val="22"/>
              <w:lang w:eastAsia="lt-LT"/>
            </w:rPr>
          </w:pPr>
          <w:hyperlink w:anchor="_Toc416721215" w:history="1">
            <w:r w:rsidR="00DF4C67" w:rsidRPr="00FC2AFA">
              <w:rPr>
                <w:rStyle w:val="Hyperlink"/>
                <w:noProof/>
              </w:rPr>
              <w:t>4. Duomenų perdavimo aprašymas</w:t>
            </w:r>
            <w:r w:rsidR="00DF4C67" w:rsidRPr="00FC2AFA">
              <w:rPr>
                <w:noProof/>
                <w:webHidden/>
              </w:rPr>
              <w:tab/>
            </w:r>
            <w:r w:rsidR="00DF4C67" w:rsidRPr="00FC2AFA">
              <w:rPr>
                <w:noProof/>
                <w:webHidden/>
              </w:rPr>
              <w:fldChar w:fldCharType="begin"/>
            </w:r>
            <w:r w:rsidR="00DF4C67" w:rsidRPr="00FC2AFA">
              <w:rPr>
                <w:noProof/>
                <w:webHidden/>
              </w:rPr>
              <w:instrText xml:space="preserve"> PAGEREF _Toc416721215 \h </w:instrText>
            </w:r>
            <w:r w:rsidR="00DF4C67" w:rsidRPr="00FC2AFA">
              <w:rPr>
                <w:noProof/>
                <w:webHidden/>
              </w:rPr>
            </w:r>
            <w:r w:rsidR="00DF4C67" w:rsidRPr="00FC2AFA">
              <w:rPr>
                <w:noProof/>
                <w:webHidden/>
              </w:rPr>
              <w:fldChar w:fldCharType="separate"/>
            </w:r>
            <w:r w:rsidR="00241F44" w:rsidRPr="00FC2AFA">
              <w:rPr>
                <w:noProof/>
                <w:webHidden/>
              </w:rPr>
              <w:t>6</w:t>
            </w:r>
            <w:r w:rsidR="00DF4C67" w:rsidRPr="00FC2AFA">
              <w:rPr>
                <w:noProof/>
                <w:webHidden/>
              </w:rPr>
              <w:fldChar w:fldCharType="end"/>
            </w:r>
          </w:hyperlink>
        </w:p>
        <w:p w:rsidR="00DF4C67" w:rsidRPr="00FC2AFA" w:rsidRDefault="00A171D7">
          <w:pPr>
            <w:pStyle w:val="TOC1"/>
            <w:rPr>
              <w:rFonts w:asciiTheme="minorHAnsi" w:eastAsiaTheme="minorEastAsia" w:hAnsiTheme="minorHAnsi"/>
              <w:noProof/>
              <w:sz w:val="22"/>
              <w:lang w:eastAsia="lt-LT"/>
            </w:rPr>
          </w:pPr>
          <w:hyperlink w:anchor="_Toc416721216" w:history="1">
            <w:r w:rsidR="00DF4C67" w:rsidRPr="00FC2AFA">
              <w:rPr>
                <w:rStyle w:val="Hyperlink"/>
                <w:noProof/>
              </w:rPr>
              <w:t>5. Realizuotų sistemų UML diagramos ir jų aprašymai</w:t>
            </w:r>
            <w:r w:rsidR="00DF4C67" w:rsidRPr="00FC2AFA">
              <w:rPr>
                <w:noProof/>
                <w:webHidden/>
              </w:rPr>
              <w:tab/>
            </w:r>
            <w:r w:rsidR="00DF4C67" w:rsidRPr="00FC2AFA">
              <w:rPr>
                <w:noProof/>
                <w:webHidden/>
              </w:rPr>
              <w:fldChar w:fldCharType="begin"/>
            </w:r>
            <w:r w:rsidR="00DF4C67" w:rsidRPr="00FC2AFA">
              <w:rPr>
                <w:noProof/>
                <w:webHidden/>
              </w:rPr>
              <w:instrText xml:space="preserve"> PAGEREF _Toc416721216 \h </w:instrText>
            </w:r>
            <w:r w:rsidR="00DF4C67" w:rsidRPr="00FC2AFA">
              <w:rPr>
                <w:noProof/>
                <w:webHidden/>
              </w:rPr>
            </w:r>
            <w:r w:rsidR="00DF4C67" w:rsidRPr="00FC2AFA">
              <w:rPr>
                <w:noProof/>
                <w:webHidden/>
              </w:rPr>
              <w:fldChar w:fldCharType="separate"/>
            </w:r>
            <w:r w:rsidR="00241F44" w:rsidRPr="00FC2AFA">
              <w:rPr>
                <w:noProof/>
                <w:webHidden/>
              </w:rPr>
              <w:t>11</w:t>
            </w:r>
            <w:r w:rsidR="00DF4C67" w:rsidRPr="00FC2AFA">
              <w:rPr>
                <w:noProof/>
                <w:webHidden/>
              </w:rPr>
              <w:fldChar w:fldCharType="end"/>
            </w:r>
          </w:hyperlink>
        </w:p>
        <w:p w:rsidR="00DF4C67" w:rsidRPr="00FC2AFA" w:rsidRDefault="00A171D7">
          <w:pPr>
            <w:pStyle w:val="TOC1"/>
            <w:rPr>
              <w:rFonts w:asciiTheme="minorHAnsi" w:eastAsiaTheme="minorEastAsia" w:hAnsiTheme="minorHAnsi"/>
              <w:noProof/>
              <w:sz w:val="22"/>
              <w:lang w:eastAsia="lt-LT"/>
            </w:rPr>
          </w:pPr>
          <w:hyperlink w:anchor="_Toc416721217" w:history="1">
            <w:r w:rsidR="00DF4C67" w:rsidRPr="00FC2AFA">
              <w:rPr>
                <w:rStyle w:val="Hyperlink"/>
                <w:noProof/>
              </w:rPr>
              <w:t>6. Diegimo instrukcija</w:t>
            </w:r>
            <w:r w:rsidR="00DF4C67" w:rsidRPr="00FC2AFA">
              <w:rPr>
                <w:noProof/>
                <w:webHidden/>
              </w:rPr>
              <w:tab/>
            </w:r>
            <w:r w:rsidR="00DF4C67" w:rsidRPr="00FC2AFA">
              <w:rPr>
                <w:noProof/>
                <w:webHidden/>
              </w:rPr>
              <w:fldChar w:fldCharType="begin"/>
            </w:r>
            <w:r w:rsidR="00DF4C67" w:rsidRPr="00FC2AFA">
              <w:rPr>
                <w:noProof/>
                <w:webHidden/>
              </w:rPr>
              <w:instrText xml:space="preserve"> PAGEREF _Toc416721217 \h </w:instrText>
            </w:r>
            <w:r w:rsidR="00DF4C67" w:rsidRPr="00FC2AFA">
              <w:rPr>
                <w:noProof/>
                <w:webHidden/>
              </w:rPr>
            </w:r>
            <w:r w:rsidR="00DF4C67" w:rsidRPr="00FC2AFA">
              <w:rPr>
                <w:noProof/>
                <w:webHidden/>
              </w:rPr>
              <w:fldChar w:fldCharType="separate"/>
            </w:r>
            <w:r w:rsidR="00241F44" w:rsidRPr="00FC2AFA">
              <w:rPr>
                <w:noProof/>
                <w:webHidden/>
              </w:rPr>
              <w:t>12</w:t>
            </w:r>
            <w:r w:rsidR="00DF4C67" w:rsidRPr="00FC2AFA">
              <w:rPr>
                <w:noProof/>
                <w:webHidden/>
              </w:rPr>
              <w:fldChar w:fldCharType="end"/>
            </w:r>
          </w:hyperlink>
        </w:p>
        <w:p w:rsidR="00DF4C67" w:rsidRPr="00FC2AFA" w:rsidRDefault="00A171D7">
          <w:pPr>
            <w:pStyle w:val="TOC1"/>
            <w:rPr>
              <w:rFonts w:asciiTheme="minorHAnsi" w:eastAsiaTheme="minorEastAsia" w:hAnsiTheme="minorHAnsi"/>
              <w:noProof/>
              <w:sz w:val="22"/>
              <w:lang w:eastAsia="lt-LT"/>
            </w:rPr>
          </w:pPr>
          <w:hyperlink w:anchor="_Toc416721218" w:history="1">
            <w:r w:rsidR="00DF4C67" w:rsidRPr="00FC2AFA">
              <w:rPr>
                <w:rStyle w:val="Hyperlink"/>
                <w:noProof/>
              </w:rPr>
              <w:t>7. Testavimas ir jo rezultatai</w:t>
            </w:r>
            <w:r w:rsidR="00DF4C67" w:rsidRPr="00FC2AFA">
              <w:rPr>
                <w:noProof/>
                <w:webHidden/>
              </w:rPr>
              <w:tab/>
            </w:r>
            <w:r w:rsidR="00DF4C67" w:rsidRPr="00FC2AFA">
              <w:rPr>
                <w:noProof/>
                <w:webHidden/>
              </w:rPr>
              <w:fldChar w:fldCharType="begin"/>
            </w:r>
            <w:r w:rsidR="00DF4C67" w:rsidRPr="00FC2AFA">
              <w:rPr>
                <w:noProof/>
                <w:webHidden/>
              </w:rPr>
              <w:instrText xml:space="preserve"> PAGEREF _Toc416721218 \h </w:instrText>
            </w:r>
            <w:r w:rsidR="00DF4C67" w:rsidRPr="00FC2AFA">
              <w:rPr>
                <w:noProof/>
                <w:webHidden/>
              </w:rPr>
            </w:r>
            <w:r w:rsidR="00DF4C67" w:rsidRPr="00FC2AFA">
              <w:rPr>
                <w:noProof/>
                <w:webHidden/>
              </w:rPr>
              <w:fldChar w:fldCharType="separate"/>
            </w:r>
            <w:r w:rsidR="00241F44" w:rsidRPr="00FC2AFA">
              <w:rPr>
                <w:noProof/>
                <w:webHidden/>
              </w:rPr>
              <w:t>13</w:t>
            </w:r>
            <w:r w:rsidR="00DF4C67" w:rsidRPr="00FC2AFA">
              <w:rPr>
                <w:noProof/>
                <w:webHidden/>
              </w:rPr>
              <w:fldChar w:fldCharType="end"/>
            </w:r>
          </w:hyperlink>
        </w:p>
        <w:p w:rsidR="00DF4C67" w:rsidRPr="00FC2AFA" w:rsidRDefault="00A171D7">
          <w:pPr>
            <w:pStyle w:val="TOC1"/>
            <w:rPr>
              <w:rFonts w:asciiTheme="minorHAnsi" w:eastAsiaTheme="minorEastAsia" w:hAnsiTheme="minorHAnsi"/>
              <w:noProof/>
              <w:sz w:val="22"/>
              <w:lang w:eastAsia="lt-LT"/>
            </w:rPr>
          </w:pPr>
          <w:hyperlink w:anchor="_Toc416721219" w:history="1">
            <w:r w:rsidR="00DF4C67" w:rsidRPr="00FC2AFA">
              <w:rPr>
                <w:rStyle w:val="Hyperlink"/>
                <w:noProof/>
              </w:rPr>
              <w:t>8. Išvados</w:t>
            </w:r>
            <w:r w:rsidR="00DF4C67" w:rsidRPr="00FC2AFA">
              <w:rPr>
                <w:noProof/>
                <w:webHidden/>
              </w:rPr>
              <w:tab/>
            </w:r>
            <w:r w:rsidR="00DF4C67" w:rsidRPr="00FC2AFA">
              <w:rPr>
                <w:noProof/>
                <w:webHidden/>
              </w:rPr>
              <w:fldChar w:fldCharType="begin"/>
            </w:r>
            <w:r w:rsidR="00DF4C67" w:rsidRPr="00FC2AFA">
              <w:rPr>
                <w:noProof/>
                <w:webHidden/>
              </w:rPr>
              <w:instrText xml:space="preserve"> PAGEREF _Toc416721219 \h </w:instrText>
            </w:r>
            <w:r w:rsidR="00DF4C67" w:rsidRPr="00FC2AFA">
              <w:rPr>
                <w:noProof/>
                <w:webHidden/>
              </w:rPr>
            </w:r>
            <w:r w:rsidR="00DF4C67" w:rsidRPr="00FC2AFA">
              <w:rPr>
                <w:noProof/>
                <w:webHidden/>
              </w:rPr>
              <w:fldChar w:fldCharType="separate"/>
            </w:r>
            <w:r w:rsidR="00241F44" w:rsidRPr="00FC2AFA">
              <w:rPr>
                <w:noProof/>
                <w:webHidden/>
              </w:rPr>
              <w:t>14</w:t>
            </w:r>
            <w:r w:rsidR="00DF4C67" w:rsidRPr="00FC2AFA">
              <w:rPr>
                <w:noProof/>
                <w:webHidden/>
              </w:rPr>
              <w:fldChar w:fldCharType="end"/>
            </w:r>
          </w:hyperlink>
        </w:p>
        <w:p w:rsidR="00DF4C67" w:rsidRPr="00FC2AFA" w:rsidRDefault="00A171D7">
          <w:pPr>
            <w:pStyle w:val="TOC1"/>
            <w:rPr>
              <w:rFonts w:asciiTheme="minorHAnsi" w:eastAsiaTheme="minorEastAsia" w:hAnsiTheme="minorHAnsi"/>
              <w:noProof/>
              <w:sz w:val="22"/>
              <w:lang w:eastAsia="lt-LT"/>
            </w:rPr>
          </w:pPr>
          <w:hyperlink w:anchor="_Toc416721220" w:history="1">
            <w:r w:rsidR="00DF4C67" w:rsidRPr="00FC2AFA">
              <w:rPr>
                <w:rStyle w:val="Hyperlink"/>
                <w:noProof/>
              </w:rPr>
              <w:t>9. Priedai</w:t>
            </w:r>
            <w:r w:rsidR="00DF4C67" w:rsidRPr="00FC2AFA">
              <w:rPr>
                <w:noProof/>
                <w:webHidden/>
              </w:rPr>
              <w:tab/>
            </w:r>
            <w:r w:rsidR="00DF4C67" w:rsidRPr="00FC2AFA">
              <w:rPr>
                <w:noProof/>
                <w:webHidden/>
              </w:rPr>
              <w:fldChar w:fldCharType="begin"/>
            </w:r>
            <w:r w:rsidR="00DF4C67" w:rsidRPr="00FC2AFA">
              <w:rPr>
                <w:noProof/>
                <w:webHidden/>
              </w:rPr>
              <w:instrText xml:space="preserve"> PAGEREF _Toc416721220 \h </w:instrText>
            </w:r>
            <w:r w:rsidR="00DF4C67" w:rsidRPr="00FC2AFA">
              <w:rPr>
                <w:noProof/>
                <w:webHidden/>
              </w:rPr>
            </w:r>
            <w:r w:rsidR="00DF4C67" w:rsidRPr="00FC2AFA">
              <w:rPr>
                <w:noProof/>
                <w:webHidden/>
              </w:rPr>
              <w:fldChar w:fldCharType="separate"/>
            </w:r>
            <w:r w:rsidR="00241F44" w:rsidRPr="00FC2AFA">
              <w:rPr>
                <w:noProof/>
                <w:webHidden/>
              </w:rPr>
              <w:t>15</w:t>
            </w:r>
            <w:r w:rsidR="00DF4C67" w:rsidRPr="00FC2AFA">
              <w:rPr>
                <w:noProof/>
                <w:webHidden/>
              </w:rPr>
              <w:fldChar w:fldCharType="end"/>
            </w:r>
          </w:hyperlink>
        </w:p>
        <w:p w:rsidR="00296F15" w:rsidRPr="00FC2AFA" w:rsidRDefault="00296F15">
          <w:r w:rsidRPr="00FC2AFA">
            <w:rPr>
              <w:b/>
              <w:bCs/>
              <w:noProof/>
            </w:rPr>
            <w:fldChar w:fldCharType="end"/>
          </w:r>
        </w:p>
      </w:sdtContent>
    </w:sdt>
    <w:p w:rsidR="00F670B0" w:rsidRPr="00FC2AFA" w:rsidRDefault="00AC4684" w:rsidP="00F61028">
      <w:pPr>
        <w:pStyle w:val="Heading1"/>
      </w:pPr>
      <w:bookmarkStart w:id="0" w:name="_Toc416721212"/>
      <w:r w:rsidRPr="00FC2AFA">
        <w:lastRenderedPageBreak/>
        <w:t>Užduotis</w:t>
      </w:r>
      <w:bookmarkEnd w:id="0"/>
    </w:p>
    <w:p w:rsidR="00F670B0" w:rsidRPr="00FC2AFA" w:rsidRDefault="00F670B0" w:rsidP="007C3EBD">
      <w:pPr>
        <w:ind w:firstLine="0"/>
        <w:jc w:val="left"/>
        <w:rPr>
          <w:b/>
        </w:rPr>
      </w:pPr>
      <w:r w:rsidRPr="00FC2AFA">
        <w:rPr>
          <w:b/>
        </w:rPr>
        <w:t>Sistema „Paruošk formą“</w:t>
      </w:r>
    </w:p>
    <w:p w:rsidR="007C3EBD" w:rsidRPr="00FC2AFA" w:rsidRDefault="007C3EBD" w:rsidP="007C3EBD">
      <w:pPr>
        <w:ind w:firstLine="0"/>
        <w:jc w:val="left"/>
        <w:rPr>
          <w:b/>
        </w:rPr>
      </w:pPr>
    </w:p>
    <w:p w:rsidR="00F670B0" w:rsidRPr="00FC2AFA" w:rsidRDefault="00F670B0" w:rsidP="00F670B0">
      <w:pPr>
        <w:rPr>
          <w:rFonts w:cs="Times New Roman"/>
        </w:rPr>
      </w:pPr>
      <w:r w:rsidRPr="00FC2AFA">
        <w:rPr>
          <w:rFonts w:cs="Times New Roman"/>
        </w:rPr>
        <w:t>Sistema „Paruošk formą“ bus skirta elektroninių formų kūrimui ir pildymui. Naudodamiesi šia sistema individualūs asmenys ir įmonės galės susikurti įvairių formų (pvz. prekių ar paslaugų užsakymo, atsiskaitymo ir pan.) šablonus ir juos paviešinti. Kiti sistemos vartojai gali užpildyti jiems reikalingas formas. Užpildytų formų duomenis jų savininkai gali naudoti savo reikmėms.</w:t>
      </w:r>
    </w:p>
    <w:p w:rsidR="007C3EBD" w:rsidRPr="00FC2AFA" w:rsidRDefault="007C3EBD" w:rsidP="007C3EBD">
      <w:pPr>
        <w:ind w:firstLine="0"/>
        <w:rPr>
          <w:rFonts w:cs="Times New Roman"/>
        </w:rPr>
      </w:pPr>
    </w:p>
    <w:p w:rsidR="00F670B0" w:rsidRPr="00FC2AFA" w:rsidRDefault="00F670B0" w:rsidP="007C3EBD">
      <w:pPr>
        <w:ind w:firstLine="0"/>
        <w:rPr>
          <w:rStyle w:val="Strong"/>
        </w:rPr>
      </w:pPr>
      <w:r w:rsidRPr="00FC2AFA">
        <w:rPr>
          <w:rStyle w:val="Strong"/>
        </w:rPr>
        <w:t>Funkciniai reikalavimai</w:t>
      </w:r>
    </w:p>
    <w:p w:rsidR="007C3EBD" w:rsidRPr="00FC2AFA" w:rsidRDefault="007C3EBD" w:rsidP="007C3EBD">
      <w:pPr>
        <w:rPr>
          <w:rStyle w:val="Strong"/>
          <w:b w:val="0"/>
        </w:rPr>
      </w:pPr>
    </w:p>
    <w:p w:rsidR="00F670B0" w:rsidRPr="00FC2AFA" w:rsidRDefault="00F670B0" w:rsidP="00F670B0">
      <w:pPr>
        <w:pStyle w:val="ListParagraph"/>
        <w:rPr>
          <w:rFonts w:ascii="Times New Roman" w:hAnsi="Times New Roman" w:cs="Times New Roman"/>
          <w:lang w:val="lt-LT"/>
        </w:rPr>
      </w:pPr>
      <w:r w:rsidRPr="00FC2AFA">
        <w:rPr>
          <w:rFonts w:ascii="Times New Roman" w:hAnsi="Times New Roman" w:cs="Times New Roman"/>
          <w:lang w:val="lt-LT"/>
        </w:rPr>
        <w:t>Sistemoje gali užsiregistruoti naujas naudotojas;</w:t>
      </w:r>
    </w:p>
    <w:p w:rsidR="00F670B0" w:rsidRPr="00FC2AFA" w:rsidRDefault="00F670B0" w:rsidP="00F670B0">
      <w:pPr>
        <w:pStyle w:val="ListParagraph"/>
        <w:rPr>
          <w:rFonts w:ascii="Times New Roman" w:hAnsi="Times New Roman" w:cs="Times New Roman"/>
          <w:lang w:val="lt-LT"/>
        </w:rPr>
      </w:pPr>
      <w:r w:rsidRPr="00FC2AFA">
        <w:rPr>
          <w:rFonts w:ascii="Times New Roman" w:hAnsi="Times New Roman" w:cs="Times New Roman"/>
          <w:lang w:val="lt-LT"/>
        </w:rPr>
        <w:t>Sistemos naudotojas turi galėti sukurti ir išsaugoti norimą formos šabloną;</w:t>
      </w:r>
    </w:p>
    <w:p w:rsidR="00F670B0" w:rsidRPr="00FC2AFA" w:rsidRDefault="00F670B0" w:rsidP="00F670B0">
      <w:pPr>
        <w:pStyle w:val="ListParagraph"/>
        <w:rPr>
          <w:rFonts w:ascii="Times New Roman" w:hAnsi="Times New Roman" w:cs="Times New Roman"/>
          <w:lang w:val="lt-LT"/>
        </w:rPr>
      </w:pPr>
      <w:r w:rsidRPr="00FC2AFA">
        <w:rPr>
          <w:rFonts w:ascii="Times New Roman" w:hAnsi="Times New Roman" w:cs="Times New Roman"/>
          <w:lang w:val="lt-LT"/>
        </w:rPr>
        <w:t>Sistemos naudotojas turi galėti užpildyti pasirinktą formą;</w:t>
      </w:r>
    </w:p>
    <w:p w:rsidR="00F670B0" w:rsidRPr="00FC2AFA" w:rsidRDefault="00F670B0" w:rsidP="00F670B0">
      <w:pPr>
        <w:pStyle w:val="ListParagraph"/>
        <w:rPr>
          <w:rFonts w:ascii="Times New Roman" w:hAnsi="Times New Roman" w:cs="Times New Roman"/>
          <w:lang w:val="lt-LT"/>
        </w:rPr>
      </w:pPr>
      <w:r w:rsidRPr="00FC2AFA">
        <w:rPr>
          <w:rFonts w:ascii="Times New Roman" w:hAnsi="Times New Roman" w:cs="Times New Roman"/>
          <w:lang w:val="lt-LT"/>
        </w:rPr>
        <w:t>Sistemos naudotojas turi galėti peržiūrėti savo sukurtų formų šablonų sąrašą;</w:t>
      </w:r>
    </w:p>
    <w:p w:rsidR="00F670B0" w:rsidRPr="00FC2AFA" w:rsidRDefault="00F670B0" w:rsidP="00F670B0">
      <w:pPr>
        <w:pStyle w:val="ListParagraph"/>
        <w:rPr>
          <w:rFonts w:ascii="Times New Roman" w:hAnsi="Times New Roman" w:cs="Times New Roman"/>
          <w:lang w:val="lt-LT"/>
        </w:rPr>
      </w:pPr>
      <w:r w:rsidRPr="00FC2AFA">
        <w:rPr>
          <w:rFonts w:ascii="Times New Roman" w:hAnsi="Times New Roman" w:cs="Times New Roman"/>
          <w:lang w:val="lt-LT"/>
        </w:rPr>
        <w:t>Sistemos naudotojas turi galėti pašalinti norimą formos šabloną;</w:t>
      </w:r>
    </w:p>
    <w:p w:rsidR="00F670B0" w:rsidRPr="00FC2AFA" w:rsidRDefault="00F670B0" w:rsidP="00F670B0">
      <w:pPr>
        <w:pStyle w:val="ListParagraph"/>
        <w:rPr>
          <w:rFonts w:ascii="Times New Roman" w:hAnsi="Times New Roman" w:cs="Times New Roman"/>
          <w:lang w:val="lt-LT"/>
        </w:rPr>
      </w:pPr>
      <w:r w:rsidRPr="00FC2AFA">
        <w:rPr>
          <w:rFonts w:ascii="Times New Roman" w:hAnsi="Times New Roman" w:cs="Times New Roman"/>
          <w:lang w:val="lt-LT"/>
        </w:rPr>
        <w:t>Sistemos naudotojas turi galėti peržiūrėti užpildytų formų duomenis.</w:t>
      </w:r>
    </w:p>
    <w:p w:rsidR="00F670B0" w:rsidRPr="00FC2AFA" w:rsidRDefault="00F670B0" w:rsidP="007C3EBD">
      <w:pPr>
        <w:ind w:firstLine="0"/>
        <w:jc w:val="left"/>
        <w:rPr>
          <w:rStyle w:val="Strong"/>
        </w:rPr>
      </w:pPr>
      <w:r w:rsidRPr="00FC2AFA">
        <w:rPr>
          <w:rStyle w:val="Strong"/>
        </w:rPr>
        <w:t>Nefunkciniai reikalavimai</w:t>
      </w:r>
    </w:p>
    <w:p w:rsidR="007C3EBD" w:rsidRPr="00FC2AFA" w:rsidRDefault="007C3EBD" w:rsidP="007C3EBD">
      <w:pPr>
        <w:ind w:firstLine="0"/>
        <w:jc w:val="left"/>
        <w:rPr>
          <w:rStyle w:val="Strong"/>
        </w:rPr>
      </w:pPr>
    </w:p>
    <w:p w:rsidR="00F670B0" w:rsidRPr="00FC2AFA" w:rsidRDefault="00F670B0" w:rsidP="00F670B0">
      <w:pPr>
        <w:pStyle w:val="ListParagraph"/>
        <w:rPr>
          <w:rFonts w:ascii="Times New Roman" w:hAnsi="Times New Roman" w:cs="Times New Roman"/>
          <w:lang w:val="lt-LT"/>
        </w:rPr>
      </w:pPr>
      <w:r w:rsidRPr="00FC2AFA">
        <w:rPr>
          <w:rFonts w:ascii="Times New Roman" w:hAnsi="Times New Roman" w:cs="Times New Roman"/>
          <w:lang w:val="lt-LT"/>
        </w:rPr>
        <w:t>Prie sistemos gali prisijungti tik registruoti vartotojai;</w:t>
      </w:r>
    </w:p>
    <w:p w:rsidR="00F670B0" w:rsidRPr="00FC2AFA" w:rsidRDefault="00EA08B7" w:rsidP="00F670B0">
      <w:pPr>
        <w:pStyle w:val="ListParagraph"/>
        <w:rPr>
          <w:rFonts w:ascii="Times New Roman" w:hAnsi="Times New Roman" w:cs="Times New Roman"/>
          <w:lang w:val="lt-LT"/>
        </w:rPr>
      </w:pPr>
      <w:r w:rsidRPr="00FC2AFA">
        <w:rPr>
          <w:rFonts w:ascii="Times New Roman" w:hAnsi="Times New Roman" w:cs="Times New Roman"/>
          <w:lang w:val="lt-LT"/>
        </w:rPr>
        <w:t>Sistema turi turėti 2</w:t>
      </w:r>
      <w:r w:rsidR="00F670B0" w:rsidRPr="00FC2AFA">
        <w:rPr>
          <w:rFonts w:ascii="Times New Roman" w:hAnsi="Times New Roman" w:cs="Times New Roman"/>
          <w:lang w:val="lt-LT"/>
        </w:rPr>
        <w:t xml:space="preserve"> vartotojo sąsajos tipus:</w:t>
      </w:r>
    </w:p>
    <w:p w:rsidR="00F670B0" w:rsidRPr="00FC2AFA" w:rsidRDefault="00F670B0" w:rsidP="00F670B0">
      <w:pPr>
        <w:pStyle w:val="ListParagraph"/>
        <w:numPr>
          <w:ilvl w:val="1"/>
          <w:numId w:val="22"/>
        </w:numPr>
        <w:rPr>
          <w:rFonts w:ascii="Times New Roman" w:hAnsi="Times New Roman" w:cs="Times New Roman"/>
          <w:lang w:val="lt-LT"/>
        </w:rPr>
      </w:pPr>
      <w:r w:rsidRPr="00FC2AFA">
        <w:rPr>
          <w:rFonts w:ascii="Times New Roman" w:hAnsi="Times New Roman" w:cs="Times New Roman"/>
          <w:lang w:val="lt-LT"/>
        </w:rPr>
        <w:t>Darbastalio (Desktop) programą,</w:t>
      </w:r>
    </w:p>
    <w:p w:rsidR="00F670B0" w:rsidRPr="00FC2AFA" w:rsidRDefault="00F670B0" w:rsidP="00F670B0">
      <w:pPr>
        <w:pStyle w:val="ListParagraph"/>
        <w:numPr>
          <w:ilvl w:val="1"/>
          <w:numId w:val="22"/>
        </w:numPr>
        <w:rPr>
          <w:rStyle w:val="IntenseEmphasis"/>
          <w:rFonts w:ascii="Times New Roman" w:hAnsi="Times New Roman" w:cs="Times New Roman"/>
          <w:b w:val="0"/>
          <w:i w:val="0"/>
          <w:iCs w:val="0"/>
          <w:color w:val="auto"/>
          <w:lang w:val="lt-LT"/>
        </w:rPr>
      </w:pPr>
      <w:r w:rsidRPr="00FC2AFA">
        <w:rPr>
          <w:rStyle w:val="IntenseEmphasis"/>
          <w:rFonts w:ascii="Times New Roman" w:hAnsi="Times New Roman" w:cs="Times New Roman"/>
          <w:b w:val="0"/>
          <w:i w:val="0"/>
          <w:color w:val="auto"/>
          <w:lang w:val="lt-LT"/>
        </w:rPr>
        <w:t>Mobilią programėlę,</w:t>
      </w:r>
    </w:p>
    <w:p w:rsidR="00F670B0" w:rsidRPr="00FC2AFA" w:rsidRDefault="00F670B0" w:rsidP="00F670B0">
      <w:pPr>
        <w:pStyle w:val="ListParagraph"/>
        <w:rPr>
          <w:rStyle w:val="IntenseEmphasis"/>
          <w:rFonts w:ascii="Times New Roman" w:hAnsi="Times New Roman" w:cs="Times New Roman"/>
          <w:b w:val="0"/>
          <w:i w:val="0"/>
          <w:iCs w:val="0"/>
          <w:color w:val="auto"/>
          <w:lang w:val="lt-LT"/>
        </w:rPr>
      </w:pPr>
      <w:r w:rsidRPr="00FC2AFA">
        <w:rPr>
          <w:rStyle w:val="IntenseEmphasis"/>
          <w:rFonts w:ascii="Times New Roman" w:hAnsi="Times New Roman" w:cs="Times New Roman"/>
          <w:b w:val="0"/>
          <w:i w:val="0"/>
          <w:color w:val="auto"/>
          <w:lang w:val="lt-LT"/>
        </w:rPr>
        <w:t>Duomenys saugomi duomenų bazėje ir prieinami tik per WEB servisus;</w:t>
      </w:r>
    </w:p>
    <w:p w:rsidR="00F670B0" w:rsidRPr="00FC2AFA" w:rsidRDefault="00F670B0" w:rsidP="00F670B0">
      <w:pPr>
        <w:pStyle w:val="ListParagraph"/>
        <w:rPr>
          <w:rStyle w:val="IntenseEmphasis"/>
          <w:rFonts w:ascii="Times New Roman" w:hAnsi="Times New Roman" w:cs="Times New Roman"/>
          <w:b w:val="0"/>
          <w:i w:val="0"/>
          <w:iCs w:val="0"/>
          <w:color w:val="auto"/>
          <w:lang w:val="lt-LT"/>
        </w:rPr>
      </w:pPr>
      <w:r w:rsidRPr="00FC2AFA">
        <w:rPr>
          <w:rStyle w:val="IntenseEmphasis"/>
          <w:rFonts w:ascii="Times New Roman" w:hAnsi="Times New Roman" w:cs="Times New Roman"/>
          <w:b w:val="0"/>
          <w:i w:val="0"/>
          <w:color w:val="auto"/>
          <w:lang w:val="lt-LT"/>
        </w:rPr>
        <w:t>Visos sistemos dalys įgyvendinamos naudojant Java technologijas (jei reikia galima naudoti HTML, CSS, JavaScript ir kitas WEB technologijas);</w:t>
      </w:r>
    </w:p>
    <w:p w:rsidR="00F670B0" w:rsidRPr="00FC2AFA" w:rsidRDefault="00F670B0" w:rsidP="00524117">
      <w:pPr>
        <w:pStyle w:val="ListParagraph"/>
        <w:rPr>
          <w:rFonts w:ascii="Times New Roman" w:hAnsi="Times New Roman" w:cs="Times New Roman"/>
          <w:lang w:val="lt-LT"/>
        </w:rPr>
      </w:pPr>
      <w:r w:rsidRPr="00FC2AFA">
        <w:rPr>
          <w:rStyle w:val="IntenseEmphasis"/>
          <w:rFonts w:ascii="Times New Roman" w:hAnsi="Times New Roman" w:cs="Times New Roman"/>
          <w:b w:val="0"/>
          <w:i w:val="0"/>
          <w:color w:val="auto"/>
          <w:lang w:val="lt-LT"/>
        </w:rPr>
        <w:t>Duomenų mainams naudojamas JSON duomenų perdavimo formatas.</w:t>
      </w:r>
    </w:p>
    <w:p w:rsidR="00296F15" w:rsidRPr="00FC2AFA" w:rsidRDefault="00D6315B" w:rsidP="00296F15">
      <w:pPr>
        <w:pStyle w:val="Heading1"/>
      </w:pPr>
      <w:bookmarkStart w:id="1" w:name="_Toc416721213"/>
      <w:r w:rsidRPr="00FC2AFA">
        <w:lastRenderedPageBreak/>
        <w:t>U</w:t>
      </w:r>
      <w:r w:rsidR="006D72AF" w:rsidRPr="00FC2AFA">
        <w:t>žduoties a</w:t>
      </w:r>
      <w:r w:rsidR="00296F15" w:rsidRPr="00FC2AFA">
        <w:t>nalizė</w:t>
      </w:r>
      <w:r w:rsidRPr="00FC2AFA">
        <w:t xml:space="preserve"> </w:t>
      </w:r>
      <w:r w:rsidR="006D72AF" w:rsidRPr="00FC2AFA">
        <w:t>ir siūlomo sprendimo metodas</w:t>
      </w:r>
      <w:bookmarkEnd w:id="1"/>
    </w:p>
    <w:p w:rsidR="002D3C07" w:rsidRPr="00FC2AFA" w:rsidRDefault="002D3C07" w:rsidP="002D3C07">
      <w:pPr>
        <w:ind w:firstLine="567"/>
      </w:pPr>
      <w:bookmarkStart w:id="2" w:name="_Toc416721214"/>
      <w:r w:rsidRPr="00FC2AFA">
        <w:t>Sistemą sudarys trys atskyros posistemės: darbalaukio, mobilioji ir WEB servisas pateikiantis duomenis pirmoms dviems.</w:t>
      </w:r>
    </w:p>
    <w:p w:rsidR="002D3C07" w:rsidRPr="00FC2AFA" w:rsidRDefault="002D3C07" w:rsidP="002D3C07">
      <w:pPr>
        <w:ind w:firstLine="567"/>
      </w:pPr>
      <w:r w:rsidRPr="00FC2AFA">
        <w:t>Darbalaukio ir mobilioji programos turės funkcionalumą registruoti vartotojus – neregistruoti vartotojai galės pildyti formas, tačiau negalės kurti naujų.</w:t>
      </w:r>
    </w:p>
    <w:p w:rsidR="002D3C07" w:rsidRPr="00F51557" w:rsidRDefault="002D3C07" w:rsidP="002D3C07">
      <w:pPr>
        <w:ind w:firstLine="567"/>
      </w:pPr>
      <w:r w:rsidRPr="00FC2AFA">
        <w:t xml:space="preserve">Registruoti ir prisijungę vartotojai galės kurti naujas formas (formą sudaro 5-20 laukų) ir matyti informacija apie jau sukurtas savo formas, t.y. peržiūrėti pačia forma, matyti kaip ją užpildė kiti žmonės ir informacija apie pildžiusius žmones. </w:t>
      </w:r>
      <w:r w:rsidR="00FC2AFA" w:rsidRPr="00FC2AFA">
        <w:t>Laukų tipai galės būti tokių tipų: skaičius, el. paštas (</w:t>
      </w:r>
      <w:hyperlink r:id="rId9" w:history="1">
        <w:r w:rsidR="00FC2AFA" w:rsidRPr="00FC2AFA">
          <w:rPr>
            <w:rStyle w:val="Hyperlink"/>
          </w:rPr>
          <w:t>*@*.*</w:t>
        </w:r>
      </w:hyperlink>
      <w:r w:rsidR="00FC2AFA" w:rsidRPr="00FC2AFA">
        <w:t xml:space="preserve"> formatu),  </w:t>
      </w:r>
      <w:r w:rsidR="00FC2AFA">
        <w:t>vieno pasirinkimo klausimas, keli</w:t>
      </w:r>
      <w:r w:rsidR="00FC2AFA" w:rsidRPr="00F51557">
        <w:t>ų pasirinkimų klausimas.</w:t>
      </w:r>
      <w:r w:rsidR="004B7C6C" w:rsidRPr="00F51557">
        <w:t xml:space="preserve"> </w:t>
      </w:r>
      <w:r w:rsidR="001D6B69">
        <w:t>Formos bus kuriamos dedant po vieną lauką ir pasirenkant to lauko atributus (tipą, ar laukas gali būti tuščias ir panašiai).</w:t>
      </w:r>
    </w:p>
    <w:p w:rsidR="006D192F" w:rsidRPr="00FC2AFA" w:rsidRDefault="0001340F" w:rsidP="006D192F">
      <w:pPr>
        <w:ind w:firstLine="567"/>
        <w:rPr>
          <w:rFonts w:eastAsia="Times New Roman" w:cs="Times New Roman"/>
          <w:szCs w:val="24"/>
          <w:lang w:eastAsia="lt-LT"/>
        </w:rPr>
      </w:pPr>
      <w:r>
        <w:t xml:space="preserve">WEB servisas bus kuriamas naudojant </w:t>
      </w:r>
      <w:r w:rsidR="00C909BF">
        <w:t>Jersey</w:t>
      </w:r>
      <w:r>
        <w:t xml:space="preserve"> karkasą. Vartotojų prisijungimui bei resursų paskirstymui pagal atitinkamus URL bus naudojamos karkaso klasės. </w:t>
      </w:r>
      <w:r w:rsidR="002D3C07" w:rsidRPr="00FC2AFA">
        <w:t>Mobilioji bei darbalaukio programos WEB servisui siųs HTTP užklausas kartu su duomenimis JSON formatu, WEB servisas apdorojęs užklausą ir atrinkęs duomenis iš duomenų bazės darbalaukio ar mobiliąjai programai atsakymą siųs taip pat JSON formatu. Užklausos servisui bus siunčiamos REST principu.</w:t>
      </w:r>
      <w:r w:rsidR="00FC2AFA" w:rsidRPr="00FC2AFA">
        <w:t xml:space="preserve"> Formas bus galima filtruoti pagal pavadinima ir tagus.</w:t>
      </w:r>
      <w:r w:rsidR="006D192F">
        <w:t xml:space="preserve"> </w:t>
      </w:r>
      <w:r w:rsidR="006D192F">
        <w:rPr>
          <w:rFonts w:eastAsia="Times New Roman" w:cs="Times New Roman"/>
          <w:szCs w:val="24"/>
          <w:lang w:eastAsia="lt-LT"/>
        </w:rPr>
        <w:t xml:space="preserve">Funkcijoms reikalaujančioms prisijungimo </w:t>
      </w:r>
      <w:r w:rsidR="006D192F" w:rsidRPr="00FC2AFA">
        <w:rPr>
          <w:rFonts w:eastAsia="Times New Roman" w:cs="Times New Roman"/>
          <w:szCs w:val="24"/>
          <w:lang w:eastAsia="lt-LT"/>
        </w:rPr>
        <w:t xml:space="preserve">naudosime </w:t>
      </w:r>
      <w:hyperlink r:id="rId10" w:history="1">
        <w:r w:rsidR="006D192F" w:rsidRPr="00A77DAE">
          <w:rPr>
            <w:rStyle w:val="Hyperlink"/>
            <w:rFonts w:eastAsia="Times New Roman" w:cs="Times New Roman"/>
            <w:szCs w:val="24"/>
            <w:lang w:eastAsia="lt-LT"/>
          </w:rPr>
          <w:t>http://en.wikipedia.org/wiki/Basic_access_authentication</w:t>
        </w:r>
      </w:hyperlink>
      <w:r w:rsidR="00850168">
        <w:rPr>
          <w:rFonts w:eastAsia="Times New Roman" w:cs="Times New Roman"/>
          <w:szCs w:val="24"/>
          <w:lang w:eastAsia="lt-LT"/>
        </w:rPr>
        <w:t xml:space="preserve">. </w:t>
      </w:r>
      <w:r w:rsidR="008803C9">
        <w:rPr>
          <w:rFonts w:eastAsia="Times New Roman" w:cs="Times New Roman"/>
          <w:szCs w:val="24"/>
          <w:lang w:eastAsia="lt-LT"/>
        </w:rPr>
        <w:t>K</w:t>
      </w:r>
      <w:r w:rsidR="008803C9" w:rsidRPr="008803C9">
        <w:rPr>
          <w:rFonts w:eastAsia="Times New Roman" w:cs="Times New Roman"/>
          <w:szCs w:val="24"/>
          <w:lang w:eastAsia="lt-LT"/>
        </w:rPr>
        <w:t>lientas siūs naudotojo vardą ir slaptažodį kiekvienai užklausai.</w:t>
      </w:r>
      <w:r w:rsidR="008803C9" w:rsidRPr="008803C9">
        <w:t xml:space="preserve"> </w:t>
      </w:r>
      <w:r w:rsidR="008803C9">
        <w:t>Anoniminiai vartotojai naudos vardą „Anonymous“, ir tuščią slaptažodį. K</w:t>
      </w:r>
      <w:r w:rsidR="008803C9" w:rsidRPr="008803C9">
        <w:rPr>
          <w:rFonts w:eastAsia="Times New Roman" w:cs="Times New Roman"/>
          <w:szCs w:val="24"/>
          <w:lang w:eastAsia="lt-LT"/>
        </w:rPr>
        <w:t>adangi HTTP BASIC AUTH metodu siunčiami slaptažodžiai nėra šifruojami, rekomenduojama naudoti HTTPS</w:t>
      </w:r>
      <w:r w:rsidR="008803C9">
        <w:rPr>
          <w:rFonts w:eastAsia="Times New Roman" w:cs="Times New Roman"/>
          <w:szCs w:val="24"/>
          <w:lang w:eastAsia="lt-LT"/>
        </w:rPr>
        <w:t>.</w:t>
      </w:r>
    </w:p>
    <w:p w:rsidR="00241F44" w:rsidRPr="00FC2AFA" w:rsidRDefault="00241F44" w:rsidP="00DF4C67">
      <w:pPr>
        <w:ind w:firstLine="0"/>
      </w:pPr>
    </w:p>
    <w:p w:rsidR="003318A8" w:rsidRPr="00FC2AFA" w:rsidRDefault="003318A8" w:rsidP="00DF4C67">
      <w:pPr>
        <w:pStyle w:val="Heading1"/>
      </w:pPr>
      <w:r w:rsidRPr="00FC2AFA">
        <w:lastRenderedPageBreak/>
        <w:t>Sistemos architektūra</w:t>
      </w:r>
      <w:bookmarkEnd w:id="2"/>
    </w:p>
    <w:p w:rsidR="002F0850" w:rsidRPr="00FC2AFA" w:rsidRDefault="002F0850" w:rsidP="002F0850"/>
    <w:p w:rsidR="00D6315B" w:rsidRPr="00FC2AFA" w:rsidRDefault="00C96CB1" w:rsidP="00D6315B">
      <w:pPr>
        <w:ind w:hanging="284"/>
      </w:pPr>
      <w:r>
        <w:pict>
          <v:shape id="_x0000_i1025" type="#_x0000_t75" style="width:530.9pt;height:210.35pt">
            <v:imagedata r:id="rId11" o:title="unnamed0" croptop="10847f" cropbottom="20791f" cropleft="1111f" cropright="7069f"/>
          </v:shape>
        </w:pict>
      </w:r>
    </w:p>
    <w:p w:rsidR="00D6315B" w:rsidRPr="00FC2AFA" w:rsidRDefault="00D6315B" w:rsidP="00D6315B">
      <w:pPr>
        <w:ind w:hanging="284"/>
      </w:pPr>
    </w:p>
    <w:p w:rsidR="003318A8" w:rsidRPr="00FC2AFA" w:rsidRDefault="003318A8" w:rsidP="00D6315B">
      <w:pPr>
        <w:pStyle w:val="Heading1"/>
      </w:pPr>
      <w:bookmarkStart w:id="3" w:name="_Toc416721215"/>
      <w:r w:rsidRPr="00FC2AFA">
        <w:lastRenderedPageBreak/>
        <w:t>Duomenų perdavimo aprašymas</w:t>
      </w:r>
      <w:bookmarkEnd w:id="3"/>
    </w:p>
    <w:p w:rsidR="00F61028" w:rsidRPr="00FC2AFA" w:rsidRDefault="00F61028" w:rsidP="00C01FFB">
      <w:pPr>
        <w:ind w:firstLine="0"/>
        <w:jc w:val="left"/>
        <w:rPr>
          <w:rFonts w:eastAsia="Times New Roman" w:cs="Times New Roman"/>
          <w:b/>
          <w:vanish/>
          <w:szCs w:val="24"/>
          <w:lang w:eastAsia="lt-LT"/>
        </w:rPr>
      </w:pPr>
    </w:p>
    <w:p w:rsidR="00F61028" w:rsidRPr="00FC2AFA" w:rsidRDefault="00F61028" w:rsidP="00C01FFB">
      <w:pPr>
        <w:ind w:firstLine="0"/>
        <w:jc w:val="left"/>
        <w:rPr>
          <w:rFonts w:eastAsia="Times New Roman" w:cs="Times New Roman"/>
          <w:b/>
          <w:vanish/>
          <w:szCs w:val="24"/>
          <w:lang w:eastAsia="lt-LT"/>
        </w:rPr>
      </w:pPr>
    </w:p>
    <w:p w:rsidR="00C01FFB" w:rsidRPr="00FC2AFA" w:rsidRDefault="00C01FFB" w:rsidP="00C01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b/>
          <w:szCs w:val="24"/>
          <w:lang w:eastAsia="lt-LT"/>
        </w:rPr>
      </w:pPr>
      <w:r w:rsidRPr="00FC2AFA">
        <w:rPr>
          <w:rFonts w:eastAsia="Times New Roman" w:cs="Times New Roman"/>
          <w:b/>
          <w:szCs w:val="24"/>
          <w:lang w:eastAsia="lt-LT"/>
        </w:rPr>
        <w:t xml:space="preserve">BENDRAS PRANEŠIMŲ FORMATAS   </w:t>
      </w:r>
    </w:p>
    <w:p w:rsidR="000F4B24" w:rsidRPr="00FC2AFA" w:rsidRDefault="000F4B24" w:rsidP="000F4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REST standartas nusako, kad kiekviena serverio operacija gali būti apibrėžta 4 operacijomis:</w:t>
      </w:r>
    </w:p>
    <w:p w:rsidR="000F4B24" w:rsidRPr="00FC2AFA" w:rsidRDefault="000F4B24" w:rsidP="000F4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GET - paimti duomenis iš serverio</w:t>
      </w:r>
    </w:p>
    <w:p w:rsidR="000F4B24" w:rsidRPr="00FC2AFA" w:rsidRDefault="000F4B24" w:rsidP="000F4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PUT - sukurti/perrašyti duomenis</w:t>
      </w:r>
    </w:p>
    <w:p w:rsidR="000F4B24" w:rsidRPr="00FC2AFA" w:rsidRDefault="000F4B24" w:rsidP="000F4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POST - padėti duomenis į serverį</w:t>
      </w:r>
    </w:p>
    <w:p w:rsidR="000F4B24" w:rsidRPr="00FC2AFA" w:rsidRDefault="000F4B24" w:rsidP="000F4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DELETE - trinti duomenis iš serverio</w:t>
      </w:r>
    </w:p>
    <w:p w:rsidR="000F4B24" w:rsidRPr="00FC2AFA" w:rsidRDefault="000F4B24" w:rsidP="000F4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p>
    <w:p w:rsidR="000F4B24" w:rsidRPr="00FC2AFA" w:rsidRDefault="000F4B24" w:rsidP="000F4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Mes naudosime HTTP protokolą komunikacijai, ir perduosime duomenis JSON formatu.</w:t>
      </w:r>
    </w:p>
    <w:p w:rsidR="002F3AEE" w:rsidRPr="00FC2AFA" w:rsidRDefault="002F3AEE" w:rsidP="000F4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p>
    <w:p w:rsidR="002F3AEE" w:rsidRPr="00FC2AFA" w:rsidRDefault="004B7C6C" w:rsidP="000F4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Pr>
          <w:rFonts w:eastAsia="Times New Roman" w:cs="Times New Roman"/>
          <w:szCs w:val="24"/>
          <w:lang w:eastAsia="lt-LT"/>
        </w:rPr>
        <w:t xml:space="preserve">Testuojant bus naudojamas 17303 portas HTTP </w:t>
      </w:r>
      <w:r w:rsidRPr="004B7C6C">
        <w:rPr>
          <w:rFonts w:eastAsia="Times New Roman" w:cs="Times New Roman"/>
          <w:szCs w:val="24"/>
          <w:lang w:eastAsia="lt-LT"/>
        </w:rPr>
        <w:t>protokolui, ir 17304 portas HTTPS protokolui, kadangi jie nereikalauja root teisių unix sistemose.</w:t>
      </w:r>
      <w:r>
        <w:rPr>
          <w:rFonts w:eastAsia="Times New Roman" w:cs="Times New Roman"/>
          <w:szCs w:val="24"/>
          <w:lang w:eastAsia="lt-LT"/>
        </w:rPr>
        <w:t xml:space="preserve"> T</w:t>
      </w:r>
      <w:r w:rsidRPr="004B7C6C">
        <w:rPr>
          <w:rFonts w:eastAsia="Times New Roman" w:cs="Times New Roman"/>
          <w:szCs w:val="24"/>
          <w:lang w:eastAsia="lt-LT"/>
        </w:rPr>
        <w:t xml:space="preserve">iksliai dar nėra nuspręsta </w:t>
      </w:r>
      <w:r>
        <w:rPr>
          <w:rFonts w:eastAsia="Times New Roman" w:cs="Times New Roman"/>
          <w:szCs w:val="24"/>
          <w:lang w:eastAsia="lt-LT"/>
        </w:rPr>
        <w:t>kokie portai bus naudojami (standartiniai</w:t>
      </w:r>
      <w:r w:rsidRPr="004B7C6C">
        <w:rPr>
          <w:rFonts w:eastAsia="Times New Roman" w:cs="Times New Roman"/>
          <w:szCs w:val="24"/>
          <w:lang w:eastAsia="lt-LT"/>
        </w:rPr>
        <w:t xml:space="preserve"> ar ne), todėl klientas turėtų turėti galimybę juos pasirinkti.</w:t>
      </w:r>
    </w:p>
    <w:p w:rsidR="000F4B24" w:rsidRPr="00FC2AFA" w:rsidRDefault="000F4B24" w:rsidP="000F4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p>
    <w:p w:rsidR="000F4B24" w:rsidRPr="00FC2AFA" w:rsidRDefault="000F4B24" w:rsidP="000F4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Naudojamos užklausos:</w:t>
      </w:r>
    </w:p>
    <w:p w:rsidR="000F4B24" w:rsidRPr="00FC2AFA" w:rsidRDefault="000F4B24" w:rsidP="000F4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p>
    <w:p w:rsidR="000F4B24" w:rsidRPr="00FC2AFA" w:rsidRDefault="000F4B24" w:rsidP="000F4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&gt; /</w:t>
      </w:r>
      <w:r w:rsidR="00F51333" w:rsidRPr="00FC2AFA">
        <w:rPr>
          <w:rFonts w:eastAsia="Times New Roman" w:cs="Times New Roman"/>
          <w:szCs w:val="24"/>
          <w:lang w:eastAsia="lt-LT"/>
        </w:rPr>
        <w:t>user</w:t>
      </w:r>
    </w:p>
    <w:p w:rsidR="000F4B24" w:rsidRPr="00FC2AFA" w:rsidRDefault="000F4B24" w:rsidP="000F4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&gt; metodas POST</w:t>
      </w:r>
    </w:p>
    <w:p w:rsidR="000F4B24" w:rsidRPr="00FC2AFA" w:rsidRDefault="000F4B24" w:rsidP="000F4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&gt; priregistruoja naują vartotoją</w:t>
      </w:r>
    </w:p>
    <w:p w:rsidR="000F4B24" w:rsidRPr="00FC2AFA" w:rsidRDefault="000F4B24" w:rsidP="000F4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&gt; pateikiami duomenys (JSON formatu)</w:t>
      </w:r>
    </w:p>
    <w:p w:rsidR="000F4B24" w:rsidRPr="00FC2AFA" w:rsidRDefault="000F4B24" w:rsidP="000F4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 uname    - naudotojo vardas (string)</w:t>
      </w:r>
    </w:p>
    <w:p w:rsidR="000F4B24" w:rsidRPr="00FC2AFA" w:rsidRDefault="000F4B24" w:rsidP="000F4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 pass     - slaptažodis (string)</w:t>
      </w:r>
    </w:p>
    <w:p w:rsidR="000F4B24" w:rsidRPr="00FC2AFA" w:rsidRDefault="000F4B24" w:rsidP="000F4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 company  - kompanijos pavadinimas (jei kompanija) (string)</w:t>
      </w:r>
    </w:p>
    <w:p w:rsidR="000F4B24" w:rsidRPr="00FC2AFA" w:rsidRDefault="000F4B24" w:rsidP="000F4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 name     - vardas (jei asmuo) (string)</w:t>
      </w:r>
    </w:p>
    <w:p w:rsidR="000F4B24" w:rsidRPr="00FC2AFA" w:rsidRDefault="000F4B24" w:rsidP="000F4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 surname  - pavardė (jei asmuo) (string)</w:t>
      </w:r>
    </w:p>
    <w:p w:rsidR="000F4B24" w:rsidRPr="00FC2AFA" w:rsidRDefault="000F4B24" w:rsidP="000F4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p>
    <w:p w:rsidR="000F4B24" w:rsidRPr="00FC2AFA" w:rsidRDefault="000F4B24" w:rsidP="000F4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&gt; /forms/</w:t>
      </w:r>
      <w:r w:rsidR="00DB765E" w:rsidRPr="00FC2AFA">
        <w:rPr>
          <w:rFonts w:eastAsia="Times New Roman" w:cs="Times New Roman"/>
          <w:szCs w:val="24"/>
          <w:lang w:eastAsia="lt-LT"/>
        </w:rPr>
        <w:t>i</w:t>
      </w:r>
      <w:r w:rsidR="00FA6E81" w:rsidRPr="00FC2AFA">
        <w:rPr>
          <w:rFonts w:eastAsia="Times New Roman" w:cs="Times New Roman"/>
          <w:szCs w:val="24"/>
          <w:lang w:eastAsia="lt-LT"/>
        </w:rPr>
        <w:t>d</w:t>
      </w:r>
    </w:p>
    <w:p w:rsidR="000F4B24" w:rsidRPr="00FC2AFA" w:rsidRDefault="000F4B24" w:rsidP="000F4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&gt; metodas GET</w:t>
      </w:r>
    </w:p>
    <w:p w:rsidR="000F4B24" w:rsidRPr="00FC2AFA" w:rsidRDefault="000F4B24" w:rsidP="000F4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&gt; grąžina pasirinktą formą</w:t>
      </w:r>
    </w:p>
    <w:p w:rsidR="000F4B24" w:rsidRPr="00FC2AFA" w:rsidRDefault="000F4B24" w:rsidP="000F4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&gt; rezultatas: žiūrėti "FORMOS FORMATAS" sekciją, "iš serverio siunčiamos formos formatas" skyrių</w:t>
      </w:r>
    </w:p>
    <w:p w:rsidR="000F4B24" w:rsidRPr="00FC2AFA" w:rsidRDefault="000F4B24" w:rsidP="000F4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&gt; metodas PUT</w:t>
      </w:r>
    </w:p>
    <w:p w:rsidR="000F4B24" w:rsidRPr="00FC2AFA" w:rsidRDefault="000F4B24" w:rsidP="000F4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&gt; išsiunčia formą</w:t>
      </w:r>
    </w:p>
    <w:p w:rsidR="000F4B24" w:rsidRPr="00FC2AFA" w:rsidRDefault="000F4B24" w:rsidP="000F4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&gt; žiūrėti "FORMOS FORMATAS" sekciją, "publikuojamos formos formatas" skyrių</w:t>
      </w:r>
    </w:p>
    <w:p w:rsidR="000F4B24" w:rsidRPr="00FC2AFA" w:rsidRDefault="000F4B24" w:rsidP="000F4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&gt; metodas DELETE</w:t>
      </w:r>
    </w:p>
    <w:p w:rsidR="000F4B24" w:rsidRPr="00FC2AFA" w:rsidRDefault="000F4B24" w:rsidP="000F4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&gt; ištrina formą</w:t>
      </w:r>
    </w:p>
    <w:p w:rsidR="000F4B24" w:rsidRPr="00FC2AFA" w:rsidRDefault="000F4B24" w:rsidP="000F4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p>
    <w:p w:rsidR="000F4B24" w:rsidRPr="00FC2AFA" w:rsidRDefault="000F4B24" w:rsidP="000F4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&gt; /</w:t>
      </w:r>
      <w:r w:rsidR="008028A1" w:rsidRPr="00FC2AFA">
        <w:rPr>
          <w:rFonts w:eastAsia="Times New Roman" w:cs="Times New Roman"/>
          <w:szCs w:val="24"/>
          <w:lang w:eastAsia="lt-LT"/>
        </w:rPr>
        <w:t>answers/</w:t>
      </w:r>
      <w:r w:rsidRPr="00FC2AFA">
        <w:rPr>
          <w:rFonts w:eastAsia="Times New Roman" w:cs="Times New Roman"/>
          <w:szCs w:val="24"/>
          <w:lang w:eastAsia="lt-LT"/>
        </w:rPr>
        <w:t>naudotojovardas/formospavadinimas</w:t>
      </w:r>
    </w:p>
    <w:p w:rsidR="000F4B24" w:rsidRPr="00FC2AFA" w:rsidRDefault="000F4B24" w:rsidP="000F4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&gt; metodas POST</w:t>
      </w:r>
    </w:p>
    <w:p w:rsidR="000F4B24" w:rsidRPr="00FC2AFA" w:rsidRDefault="000F4B24" w:rsidP="000F4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&gt; formos užpildymas</w:t>
      </w:r>
    </w:p>
    <w:p w:rsidR="000F4B24" w:rsidRPr="00FC2AFA" w:rsidRDefault="000F4B24" w:rsidP="000F4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&gt; žiūrėti "FORMOS FORMATAS" sekciją, "atsakymo formatas" sekciją</w:t>
      </w:r>
    </w:p>
    <w:p w:rsidR="000F4B24" w:rsidRPr="00FC2AFA" w:rsidRDefault="000F4B24" w:rsidP="000F4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p>
    <w:p w:rsidR="000F4B24" w:rsidRPr="00FC2AFA" w:rsidRDefault="000F4B24" w:rsidP="000F4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&gt; /stats/naudotojovardas/formospavadinimas</w:t>
      </w:r>
    </w:p>
    <w:p w:rsidR="000F4B24" w:rsidRPr="00FC2AFA" w:rsidRDefault="000F4B24" w:rsidP="000F4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&gt; metodas GET</w:t>
      </w:r>
    </w:p>
    <w:p w:rsidR="000F4B24" w:rsidRPr="00FC2AFA" w:rsidRDefault="000F4B24" w:rsidP="000F4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&gt; gauna info apie rezultatus</w:t>
      </w:r>
    </w:p>
    <w:p w:rsidR="000F4B24" w:rsidRPr="00FC2AFA" w:rsidRDefault="000F4B24" w:rsidP="000F4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&gt; žiūrėti "FORMOS STATISTIKA" sekciją</w:t>
      </w:r>
    </w:p>
    <w:p w:rsidR="000F4B24" w:rsidRPr="00FC2AFA" w:rsidRDefault="000F4B24" w:rsidP="000F4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p>
    <w:p w:rsidR="000F4B24" w:rsidRPr="00FC2AFA" w:rsidRDefault="000F4B24" w:rsidP="000F4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&gt; /</w:t>
      </w:r>
      <w:r w:rsidR="000B674F" w:rsidRPr="00FC2AFA">
        <w:rPr>
          <w:rFonts w:eastAsia="Times New Roman" w:cs="Times New Roman"/>
          <w:szCs w:val="24"/>
          <w:lang w:eastAsia="lt-LT"/>
        </w:rPr>
        <w:t>forms</w:t>
      </w:r>
    </w:p>
    <w:p w:rsidR="000F4B24" w:rsidRPr="00FC2AFA" w:rsidRDefault="000F4B24" w:rsidP="000F4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&gt; metodas GET</w:t>
      </w:r>
    </w:p>
    <w:p w:rsidR="000F4B24" w:rsidRPr="00FC2AFA" w:rsidRDefault="000F4B24" w:rsidP="000F4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&gt; vykdo paiešką</w:t>
      </w:r>
    </w:p>
    <w:p w:rsidR="000F4B24" w:rsidRPr="00FC2AFA" w:rsidRDefault="000F4B24" w:rsidP="000F4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&gt; parametrai yra perduodami per adresą naudojant tokį formatą: /</w:t>
      </w:r>
      <w:r w:rsidR="00FC6ADC" w:rsidRPr="00FC2AFA">
        <w:rPr>
          <w:rFonts w:eastAsia="Times New Roman" w:cs="Times New Roman"/>
          <w:szCs w:val="24"/>
          <w:lang w:eastAsia="lt-LT"/>
        </w:rPr>
        <w:t>forms</w:t>
      </w:r>
      <w:r w:rsidRPr="00FC2AFA">
        <w:rPr>
          <w:rFonts w:eastAsia="Times New Roman" w:cs="Times New Roman"/>
          <w:szCs w:val="24"/>
          <w:lang w:eastAsia="lt-LT"/>
        </w:rPr>
        <w:t>?param1=val1&amp;param3=val3+with+spaces ( http://en.wikipedia.org/wiki/Query_string )</w:t>
      </w:r>
    </w:p>
    <w:p w:rsidR="000F4B24" w:rsidRPr="00FC2AFA" w:rsidRDefault="000F4B24" w:rsidP="000F4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lastRenderedPageBreak/>
        <w:t xml:space="preserve">    &gt; galimi parametrai:</w:t>
      </w:r>
    </w:p>
    <w:p w:rsidR="000F4B24" w:rsidRPr="00FC2AFA" w:rsidRDefault="000F4B24" w:rsidP="000F4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 q:          paieškos eilutė</w:t>
      </w:r>
    </w:p>
    <w:p w:rsidR="000F4B24" w:rsidRPr="00FC2AFA" w:rsidRDefault="000F4B24" w:rsidP="00014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hanging="567"/>
        <w:jc w:val="left"/>
        <w:rPr>
          <w:rFonts w:eastAsia="Times New Roman" w:cs="Times New Roman"/>
          <w:szCs w:val="24"/>
          <w:lang w:eastAsia="lt-LT"/>
        </w:rPr>
      </w:pPr>
      <w:r w:rsidRPr="00FC2AFA">
        <w:rPr>
          <w:rFonts w:eastAsia="Times New Roman" w:cs="Times New Roman"/>
          <w:szCs w:val="24"/>
          <w:lang w:eastAsia="lt-LT"/>
        </w:rPr>
        <w:t xml:space="preserve">      * tags:       kableliais atskirti tag'ai, jei norima panaikinti tam tikrus rezultatus, naudojamas "-" ženklas, pvz: -food,gaming</w:t>
      </w:r>
    </w:p>
    <w:p w:rsidR="000F4B24" w:rsidRPr="00FC2AFA" w:rsidRDefault="000F4B24" w:rsidP="00014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hanging="567"/>
        <w:jc w:val="left"/>
        <w:rPr>
          <w:rFonts w:eastAsia="Times New Roman" w:cs="Times New Roman"/>
          <w:szCs w:val="24"/>
          <w:lang w:eastAsia="lt-LT"/>
        </w:rPr>
      </w:pPr>
      <w:r w:rsidRPr="00FC2AFA">
        <w:rPr>
          <w:rFonts w:eastAsia="Times New Roman" w:cs="Times New Roman"/>
          <w:szCs w:val="24"/>
          <w:lang w:eastAsia="lt-LT"/>
        </w:rPr>
        <w:t xml:space="preserve">      * sort:       rikiavimo tipas, galimos reikšmės: "date" (numatytasis), "relevance", "popularity"; daugiau tipų gali būti pridėta ateityje</w:t>
      </w:r>
    </w:p>
    <w:p w:rsidR="000F4B24" w:rsidRPr="00FC2AFA" w:rsidRDefault="000F4B24" w:rsidP="000F4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 limit:      apriboti rezultatų kiekį, pvz: 10</w:t>
      </w:r>
    </w:p>
    <w:p w:rsidR="000F4B24" w:rsidRPr="00FC2AFA" w:rsidRDefault="000F4B24" w:rsidP="000F4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 skip:       praleisti pirmus x rezultatus</w:t>
      </w:r>
    </w:p>
    <w:p w:rsidR="000F4B24" w:rsidRPr="00FC2AFA" w:rsidRDefault="000F4B24" w:rsidP="000F4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 order:      ascending - didėjančia tvarka, descending - mažėjančia tvarka</w:t>
      </w:r>
    </w:p>
    <w:p w:rsidR="000F4B24" w:rsidRPr="00FC2AFA" w:rsidRDefault="000F4B24" w:rsidP="000F4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 author:     nusako autoriaus username'a</w:t>
      </w:r>
    </w:p>
    <w:p w:rsidR="000F4B24" w:rsidRPr="00FC2AFA" w:rsidRDefault="000F4B24" w:rsidP="000F4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 searchtags: nusako ar query gali turėti tag'ų (0 arba 1)</w:t>
      </w:r>
    </w:p>
    <w:p w:rsidR="000F4B24" w:rsidRPr="00FC2AFA" w:rsidRDefault="000F4B24" w:rsidP="00014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hanging="567"/>
        <w:jc w:val="left"/>
        <w:rPr>
          <w:rFonts w:eastAsia="Times New Roman" w:cs="Times New Roman"/>
          <w:szCs w:val="24"/>
          <w:lang w:eastAsia="lt-LT"/>
        </w:rPr>
      </w:pPr>
      <w:r w:rsidRPr="00FC2AFA">
        <w:rPr>
          <w:rFonts w:eastAsia="Times New Roman" w:cs="Times New Roman"/>
          <w:szCs w:val="24"/>
          <w:lang w:eastAsia="lt-LT"/>
        </w:rPr>
        <w:t xml:space="preserve">      * allow-anon: filtruoti pagal tai, ar leidžiama pildyti anonimams (1 - tik anonimines formas, 0 - tik neanonimines)</w:t>
      </w:r>
    </w:p>
    <w:p w:rsidR="000F4B24" w:rsidRPr="00FC2AFA" w:rsidRDefault="000F4B24" w:rsidP="000F4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 finished:   filtruoti pagal tai, ar užpildėme formą</w:t>
      </w:r>
    </w:p>
    <w:p w:rsidR="000F4B24" w:rsidRPr="00FC2AFA" w:rsidRDefault="000F4B24" w:rsidP="000F4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&gt; rezultatas: žiūrėti "PAIEŠKOS REZULTATŲ FORMATAS" sekciją</w:t>
      </w:r>
    </w:p>
    <w:p w:rsidR="003C4C6F" w:rsidRPr="00FC2AFA" w:rsidRDefault="003C4C6F" w:rsidP="003C4C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&gt; metodas POST</w:t>
      </w:r>
    </w:p>
    <w:p w:rsidR="003C4C6F" w:rsidRPr="00FC2AFA" w:rsidRDefault="003C4C6F" w:rsidP="003C4C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&gt; sukuria naują formą</w:t>
      </w:r>
    </w:p>
    <w:p w:rsidR="003C4C6F" w:rsidRPr="00FC2AFA" w:rsidRDefault="003C4C6F" w:rsidP="003C4C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&gt; žiūrėti "FORMOS FORMATAS" sekciją, "publikuojamos formos formatas" skyrių</w:t>
      </w:r>
    </w:p>
    <w:p w:rsidR="003C4C6F" w:rsidRPr="00FC2AFA" w:rsidRDefault="003C4C6F" w:rsidP="003C4C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&gt; rezultatas: grąžina formos id: { "id": 123 }</w:t>
      </w:r>
    </w:p>
    <w:p w:rsidR="000F4B24" w:rsidRPr="00FC2AFA" w:rsidRDefault="000F4B24" w:rsidP="000F4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p>
    <w:p w:rsidR="000F4B24" w:rsidRPr="00FC2AFA" w:rsidRDefault="000F4B24" w:rsidP="000F4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&gt; /user/naudotojovardas</w:t>
      </w:r>
    </w:p>
    <w:p w:rsidR="000F4B24" w:rsidRPr="00FC2AFA" w:rsidRDefault="000F4B24" w:rsidP="000F4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&gt; metodas GET</w:t>
      </w:r>
    </w:p>
    <w:p w:rsidR="000F4B24" w:rsidRPr="00FC2AFA" w:rsidRDefault="000F4B24" w:rsidP="000F4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&gt; gražina info apie naudotoją json formatu:</w:t>
      </w:r>
    </w:p>
    <w:p w:rsidR="000F4B24" w:rsidRPr="00FC2AFA" w:rsidRDefault="000F4B24" w:rsidP="000F4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w:t>
      </w:r>
    </w:p>
    <w:p w:rsidR="000F4B24" w:rsidRPr="00FC2AFA" w:rsidRDefault="000F4B24" w:rsidP="000F4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"company": "kompanijos pavadinimas"</w:t>
      </w:r>
    </w:p>
    <w:p w:rsidR="000F4B24" w:rsidRPr="00FC2AFA" w:rsidRDefault="000F4B24" w:rsidP="000F4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w:t>
      </w:r>
    </w:p>
    <w:p w:rsidR="000F4B24" w:rsidRPr="00FC2AFA" w:rsidRDefault="000F4B24" w:rsidP="000F4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&gt;&gt;&gt; arba</w:t>
      </w:r>
    </w:p>
    <w:p w:rsidR="000F4B24" w:rsidRPr="00FC2AFA" w:rsidRDefault="000F4B24" w:rsidP="000F4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w:t>
      </w:r>
    </w:p>
    <w:p w:rsidR="000F4B24" w:rsidRPr="00FC2AFA" w:rsidRDefault="000F4B24" w:rsidP="000F4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"name": "vardas/vardai",</w:t>
      </w:r>
    </w:p>
    <w:p w:rsidR="000F4B24" w:rsidRPr="00FC2AFA" w:rsidRDefault="000F4B24" w:rsidP="000F4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"surname": "pavarde/pavardes"</w:t>
      </w:r>
    </w:p>
    <w:p w:rsidR="000F4B24" w:rsidRPr="00FC2AFA" w:rsidRDefault="000F4B24" w:rsidP="000F4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w:t>
      </w:r>
    </w:p>
    <w:p w:rsidR="000F4B24" w:rsidRPr="00FC2AFA" w:rsidRDefault="000F4B24" w:rsidP="000F4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&gt; metodas PUT</w:t>
      </w:r>
    </w:p>
    <w:p w:rsidR="000F4B24" w:rsidRPr="00FC2AFA" w:rsidRDefault="000F4B24" w:rsidP="000F4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&gt; atnaujina informaciją apie klientą</w:t>
      </w:r>
    </w:p>
    <w:p w:rsidR="000F4B24" w:rsidRPr="00FC2AFA" w:rsidRDefault="000F4B24" w:rsidP="000F4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&gt; įrašomi tik tie laukai, kurie bus keičiami</w:t>
      </w:r>
    </w:p>
    <w:p w:rsidR="000F4B24" w:rsidRPr="00FC2AFA" w:rsidRDefault="000F4B24" w:rsidP="000F4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&gt; metodas DELETE</w:t>
      </w:r>
    </w:p>
    <w:p w:rsidR="00C01FFB" w:rsidRPr="00FC2AFA" w:rsidRDefault="000F4B24" w:rsidP="000F4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&gt; ištrina vartotoją</w:t>
      </w:r>
    </w:p>
    <w:p w:rsidR="00C01FFB" w:rsidRPr="00FC2AFA" w:rsidRDefault="00C01FFB" w:rsidP="00C01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p>
    <w:p w:rsidR="00C01FFB" w:rsidRPr="00FC2AFA" w:rsidRDefault="00C01FFB" w:rsidP="00C01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b/>
          <w:szCs w:val="24"/>
          <w:lang w:eastAsia="lt-LT"/>
        </w:rPr>
      </w:pPr>
      <w:r w:rsidRPr="00FC2AFA">
        <w:rPr>
          <w:rFonts w:eastAsia="Times New Roman" w:cs="Times New Roman"/>
          <w:b/>
          <w:szCs w:val="24"/>
          <w:lang w:eastAsia="lt-LT"/>
        </w:rPr>
        <w:t>PAIEŠKOS REZULTATŲ FORMATAS</w:t>
      </w:r>
    </w:p>
    <w:p w:rsidR="00AE7BE7" w:rsidRPr="00FC2AFA" w:rsidRDefault="00AE7BE7" w:rsidP="00C01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b/>
          <w:szCs w:val="24"/>
          <w:lang w:eastAsia="lt-LT"/>
        </w:rPr>
      </w:pPr>
    </w:p>
    <w:p w:rsidR="00385651" w:rsidRPr="00FC2AFA" w:rsidRDefault="00385651" w:rsidP="003856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paieškos rezultatai yra pateikiami kaip objektas turintis objektų masyvą:</w:t>
      </w:r>
    </w:p>
    <w:p w:rsidR="00385651" w:rsidRPr="00FC2AFA" w:rsidRDefault="00385651" w:rsidP="003856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w:t>
      </w:r>
    </w:p>
    <w:p w:rsidR="00385651" w:rsidRPr="00FC2AFA" w:rsidRDefault="00385651" w:rsidP="003856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"count": 10,</w:t>
      </w:r>
    </w:p>
    <w:p w:rsidR="00385651" w:rsidRPr="00FC2AFA" w:rsidRDefault="00385651" w:rsidP="003856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"results": [ {...}, {...}, {...}, ... ]</w:t>
      </w:r>
    </w:p>
    <w:p w:rsidR="00AE7BE7" w:rsidRPr="00FC2AFA" w:rsidRDefault="00385651" w:rsidP="003856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w:t>
      </w:r>
    </w:p>
    <w:p w:rsidR="004C3753" w:rsidRPr="00FC2AFA" w:rsidRDefault="004C3753" w:rsidP="003856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p>
    <w:p w:rsidR="00AE7BE7" w:rsidRPr="00FC2AFA" w:rsidRDefault="00AE7BE7" w:rsidP="00C01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Naudojami tokie objektai:</w:t>
      </w:r>
    </w:p>
    <w:p w:rsidR="00C01FFB" w:rsidRPr="00FC2AFA" w:rsidRDefault="00C01FFB" w:rsidP="00C01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w:t>
      </w:r>
    </w:p>
    <w:p w:rsidR="00C01FFB" w:rsidRPr="00FC2AFA" w:rsidRDefault="00C01FFB" w:rsidP="00C01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"name": "battletoads",</w:t>
      </w:r>
    </w:p>
    <w:p w:rsidR="00C01FFB" w:rsidRPr="00FC2AFA" w:rsidRDefault="00C01FFB" w:rsidP="00C01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"author": "frogman",</w:t>
      </w:r>
    </w:p>
    <w:p w:rsidR="00C01FFB" w:rsidRPr="00FC2AFA" w:rsidRDefault="00C01FFB" w:rsidP="00C01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"tags": ["tag1","tag2","tag3"],</w:t>
      </w:r>
    </w:p>
    <w:p w:rsidR="00C01FFB" w:rsidRPr="00FC2AFA" w:rsidRDefault="00C01FFB" w:rsidP="00C01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"date": "20150125 13:58:12",</w:t>
      </w:r>
    </w:p>
    <w:p w:rsidR="00C01FFB" w:rsidRPr="00FC2AFA" w:rsidRDefault="00C01FFB" w:rsidP="00C01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"finished": false</w:t>
      </w:r>
    </w:p>
    <w:p w:rsidR="00C01FFB" w:rsidRPr="00FC2AFA" w:rsidRDefault="00C01FFB" w:rsidP="00C01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w:t>
      </w:r>
    </w:p>
    <w:p w:rsidR="00C01FFB" w:rsidRPr="00FC2AFA" w:rsidRDefault="00C01FFB" w:rsidP="00C01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p>
    <w:p w:rsidR="00F37959" w:rsidRPr="00FC2AFA" w:rsidRDefault="00F37959" w:rsidP="00C01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p>
    <w:p w:rsidR="00C01FFB" w:rsidRPr="00FC2AFA" w:rsidRDefault="00C01FFB" w:rsidP="00C01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p>
    <w:p w:rsidR="00C01FFB" w:rsidRPr="00FC2AFA" w:rsidRDefault="00C01FFB" w:rsidP="00C01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b/>
          <w:szCs w:val="24"/>
          <w:lang w:eastAsia="lt-LT"/>
        </w:rPr>
      </w:pPr>
      <w:r w:rsidRPr="00FC2AFA">
        <w:rPr>
          <w:rFonts w:eastAsia="Times New Roman" w:cs="Times New Roman"/>
          <w:b/>
          <w:szCs w:val="24"/>
          <w:lang w:eastAsia="lt-LT"/>
        </w:rPr>
        <w:t>FORMOS FORMATAS</w:t>
      </w:r>
    </w:p>
    <w:p w:rsidR="00C01FFB" w:rsidRPr="00FC2AFA" w:rsidRDefault="00EF3897" w:rsidP="00C01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I</w:t>
      </w:r>
      <w:r w:rsidR="00C01FFB" w:rsidRPr="00FC2AFA">
        <w:rPr>
          <w:rFonts w:eastAsia="Times New Roman" w:cs="Times New Roman"/>
          <w:szCs w:val="24"/>
          <w:lang w:eastAsia="lt-LT"/>
        </w:rPr>
        <w:t>š serverio siunčiamos formos formatas:</w:t>
      </w:r>
    </w:p>
    <w:p w:rsidR="00C01FFB" w:rsidRPr="00FC2AFA" w:rsidRDefault="00C01FFB" w:rsidP="00C01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w:t>
      </w:r>
    </w:p>
    <w:p w:rsidR="00C01FFB" w:rsidRPr="00FC2AFA" w:rsidRDefault="00C01FFB" w:rsidP="00C01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"name": "battletoads",</w:t>
      </w:r>
    </w:p>
    <w:p w:rsidR="00C01FFB" w:rsidRPr="00FC2AFA" w:rsidRDefault="00C01FFB" w:rsidP="00C01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"author": "frogman",</w:t>
      </w:r>
    </w:p>
    <w:p w:rsidR="00C01FFB" w:rsidRPr="00FC2AFA" w:rsidRDefault="00C01FFB" w:rsidP="00C01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"desc": "questions about computer games",</w:t>
      </w:r>
    </w:p>
    <w:p w:rsidR="00C01FFB" w:rsidRPr="00FC2AFA" w:rsidRDefault="00C01FFB" w:rsidP="00C01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"tags": ["tag1","tag2","tag3"],</w:t>
      </w:r>
    </w:p>
    <w:p w:rsidR="00C01FFB" w:rsidRPr="00FC2AFA" w:rsidRDefault="00C01FFB" w:rsidP="00C01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"date": "20150125 13:58:12",</w:t>
      </w:r>
    </w:p>
    <w:p w:rsidR="00C01FFB" w:rsidRPr="00FC2AFA" w:rsidRDefault="00C01FFB" w:rsidP="00C01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"finished": false,</w:t>
      </w:r>
    </w:p>
    <w:p w:rsidR="00C01FFB" w:rsidRPr="00FC2AFA" w:rsidRDefault="00C01FFB" w:rsidP="00C01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"allow-anon": false,</w:t>
      </w:r>
    </w:p>
    <w:p w:rsidR="00C01FFB" w:rsidRPr="00FC2AFA" w:rsidRDefault="00C01FFB" w:rsidP="00C01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"public": true,</w:t>
      </w:r>
    </w:p>
    <w:p w:rsidR="00C01FFB" w:rsidRPr="00FC2AFA" w:rsidRDefault="00C01FFB" w:rsidP="00C01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"show-results": true,</w:t>
      </w:r>
    </w:p>
    <w:p w:rsidR="00C01FFB" w:rsidRPr="00FC2AFA" w:rsidRDefault="00C01FFB" w:rsidP="00C01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"questions": [</w:t>
      </w:r>
    </w:p>
    <w:p w:rsidR="00C01FFB" w:rsidRPr="00FC2AFA" w:rsidRDefault="00C01FFB" w:rsidP="00C01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w:t>
      </w:r>
    </w:p>
    <w:p w:rsidR="00C01FFB" w:rsidRPr="00FC2AFA" w:rsidRDefault="00C01FFB" w:rsidP="00C01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"name": "do you guys have battletoads?",</w:t>
      </w:r>
    </w:p>
    <w:p w:rsidR="00C01FFB" w:rsidRPr="00FC2AFA" w:rsidRDefault="00C01FFB" w:rsidP="005752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60" w:hanging="1560"/>
        <w:jc w:val="left"/>
        <w:rPr>
          <w:rFonts w:eastAsia="Times New Roman" w:cs="Times New Roman"/>
          <w:szCs w:val="24"/>
          <w:lang w:eastAsia="lt-LT"/>
        </w:rPr>
      </w:pPr>
      <w:r w:rsidRPr="00FC2AFA">
        <w:rPr>
          <w:rFonts w:eastAsia="Times New Roman" w:cs="Times New Roman"/>
          <w:szCs w:val="24"/>
          <w:lang w:eastAsia="lt-LT"/>
        </w:rPr>
        <w:t xml:space="preserve">            "desc": "Battletoads is a platformer video game created by Tim and Chris Stamper and developed by Rare as the first installment of the Battletoads series",</w:t>
      </w:r>
    </w:p>
    <w:p w:rsidR="00C01FFB" w:rsidRPr="00FC2AFA" w:rsidRDefault="00C01FFB" w:rsidP="00C01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"type": "one-choice",</w:t>
      </w:r>
    </w:p>
    <w:p w:rsidR="00C01FFB" w:rsidRPr="00FC2AFA" w:rsidRDefault="00C01FFB" w:rsidP="00C01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"allow-empty": false,</w:t>
      </w:r>
    </w:p>
    <w:p w:rsidR="00C01FFB" w:rsidRPr="00FC2AFA" w:rsidRDefault="00C01FFB" w:rsidP="00C01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"choices": ["Yes", "No"],</w:t>
      </w:r>
    </w:p>
    <w:p w:rsidR="00C01FFB" w:rsidRPr="00FC2AFA" w:rsidRDefault="00C01FFB" w:rsidP="00C01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w:t>
      </w:r>
    </w:p>
    <w:p w:rsidR="00C01FFB" w:rsidRPr="00FC2AFA" w:rsidRDefault="00C01FFB" w:rsidP="00C01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w:t>
      </w:r>
    </w:p>
    <w:p w:rsidR="00C01FFB" w:rsidRPr="00FC2AFA" w:rsidRDefault="00C01FFB" w:rsidP="00C01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"name": "what kind of games do you like playing?",</w:t>
      </w:r>
    </w:p>
    <w:p w:rsidR="00C01FFB" w:rsidRPr="00FC2AFA" w:rsidRDefault="00C01FFB" w:rsidP="00C01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"type": "multi-choice",</w:t>
      </w:r>
    </w:p>
    <w:p w:rsidR="00C01FFB" w:rsidRPr="00FC2AFA" w:rsidRDefault="00C01FFB" w:rsidP="00C01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"allow-empty": true,</w:t>
      </w:r>
    </w:p>
    <w:p w:rsidR="00C01FFB" w:rsidRPr="00FC2AFA" w:rsidRDefault="00C01FFB" w:rsidP="00C01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"allow-custom": "string",</w:t>
      </w:r>
    </w:p>
    <w:p w:rsidR="00C01FFB" w:rsidRPr="00FC2AFA" w:rsidRDefault="00C01FFB" w:rsidP="00C01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"choices": ["FPS games","RPG games","2d scrollers"]</w:t>
      </w:r>
    </w:p>
    <w:p w:rsidR="00C01FFB" w:rsidRPr="00FC2AFA" w:rsidRDefault="00C01FFB" w:rsidP="00C01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w:t>
      </w:r>
    </w:p>
    <w:p w:rsidR="00C01FFB" w:rsidRPr="00FC2AFA" w:rsidRDefault="00C01FFB" w:rsidP="00C01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w:t>
      </w:r>
    </w:p>
    <w:p w:rsidR="00C01FFB" w:rsidRPr="00FC2AFA" w:rsidRDefault="00C01FFB" w:rsidP="00C01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"name": "how old are you?",</w:t>
      </w:r>
    </w:p>
    <w:p w:rsidR="00C01FFB" w:rsidRPr="00FC2AFA" w:rsidRDefault="00C01FFB" w:rsidP="00C01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"type": "integer",</w:t>
      </w:r>
    </w:p>
    <w:p w:rsidR="00C01FFB" w:rsidRPr="00FC2AFA" w:rsidRDefault="00C01FFB" w:rsidP="00C01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"min-val": 10,</w:t>
      </w:r>
    </w:p>
    <w:p w:rsidR="00C01FFB" w:rsidRPr="00FC2AFA" w:rsidRDefault="00C01FFB" w:rsidP="00C01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"max-val": 200,</w:t>
      </w:r>
    </w:p>
    <w:p w:rsidR="00C01FFB" w:rsidRPr="00FC2AFA" w:rsidRDefault="00C01FFB" w:rsidP="00C01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w:t>
      </w:r>
    </w:p>
    <w:p w:rsidR="00C01FFB" w:rsidRPr="00FC2AFA" w:rsidRDefault="00C01FFB" w:rsidP="00C01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w:t>
      </w:r>
    </w:p>
    <w:p w:rsidR="00C01FFB" w:rsidRPr="00FC2AFA" w:rsidRDefault="00C01FFB" w:rsidP="00C01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w:t>
      </w:r>
    </w:p>
    <w:p w:rsidR="00C01FFB" w:rsidRPr="00FC2AFA" w:rsidRDefault="00C01FFB" w:rsidP="00C01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p>
    <w:p w:rsidR="00C01FFB" w:rsidRPr="00FC2AFA" w:rsidRDefault="004635D5" w:rsidP="00C01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P</w:t>
      </w:r>
      <w:r w:rsidR="00C01FFB" w:rsidRPr="00FC2AFA">
        <w:rPr>
          <w:rFonts w:eastAsia="Times New Roman" w:cs="Times New Roman"/>
          <w:szCs w:val="24"/>
          <w:lang w:eastAsia="lt-LT"/>
        </w:rPr>
        <w:t xml:space="preserve">ublikuojamos formos formatas yra labai panašus, tik neturi </w:t>
      </w:r>
      <w:r w:rsidRPr="00FC2AFA">
        <w:rPr>
          <w:rFonts w:eastAsia="Times New Roman" w:cs="Times New Roman"/>
          <w:szCs w:val="24"/>
          <w:lang w:eastAsia="lt-LT"/>
        </w:rPr>
        <w:t>„date“, „id“, „author“ ir „finished“</w:t>
      </w:r>
      <w:r w:rsidR="00C01FFB" w:rsidRPr="00FC2AFA">
        <w:rPr>
          <w:rFonts w:eastAsia="Times New Roman" w:cs="Times New Roman"/>
          <w:szCs w:val="24"/>
          <w:lang w:eastAsia="lt-LT"/>
        </w:rPr>
        <w:t xml:space="preserve"> laukų.</w:t>
      </w:r>
    </w:p>
    <w:p w:rsidR="00C01FFB" w:rsidRPr="00FC2AFA" w:rsidRDefault="00C01FFB" w:rsidP="00C01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p>
    <w:p w:rsidR="00C01FFB" w:rsidRPr="00FC2AFA" w:rsidRDefault="00C01FFB" w:rsidP="00C01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&gt; formą sudaro:</w:t>
      </w:r>
    </w:p>
    <w:p w:rsidR="00C01FFB" w:rsidRPr="00FC2AFA" w:rsidRDefault="00C01FFB" w:rsidP="00C01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 "name"         - trumpas pavadinimas (string)</w:t>
      </w:r>
    </w:p>
    <w:p w:rsidR="00C01FFB" w:rsidRPr="00FC2AFA" w:rsidRDefault="00C01FFB" w:rsidP="00C01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 "author"       - autoriaus usernam'as (string)</w:t>
      </w:r>
    </w:p>
    <w:p w:rsidR="00C01FFB" w:rsidRPr="00FC2AFA" w:rsidRDefault="00C01FFB" w:rsidP="00C01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 "desc"         - paaiškinimas (string)</w:t>
      </w:r>
    </w:p>
    <w:p w:rsidR="00C01FFB" w:rsidRPr="00FC2AFA" w:rsidRDefault="00C01FFB" w:rsidP="00C01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 "tags"         - tag'ai (array of strings)</w:t>
      </w:r>
    </w:p>
    <w:p w:rsidR="00C01FFB" w:rsidRPr="00FC2AFA" w:rsidRDefault="00C01FFB" w:rsidP="00C01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 "date"         - publikavimo data (string)</w:t>
      </w:r>
    </w:p>
    <w:p w:rsidR="00C01FFB" w:rsidRPr="00FC2AFA" w:rsidRDefault="00C01FFB" w:rsidP="00C01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 "finished"     - ar užbaigta? (boolean)</w:t>
      </w:r>
    </w:p>
    <w:p w:rsidR="00C01FFB" w:rsidRPr="00FC2AFA" w:rsidRDefault="00C01FFB" w:rsidP="00C01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 "allow-anon"   - ar galima anonimiškai spręsti? (boolean)</w:t>
      </w:r>
    </w:p>
    <w:p w:rsidR="00C01FFB" w:rsidRPr="00FC2AFA" w:rsidRDefault="00C01FFB" w:rsidP="00C01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 "public"       - ar galima viešai rasti? (boolean)</w:t>
      </w:r>
    </w:p>
    <w:p w:rsidR="00C01FFB" w:rsidRPr="00FC2AFA" w:rsidRDefault="00C01FFB" w:rsidP="00C01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 "show-results" - ar viešai galima rodyti rezultatus? (boolean)</w:t>
      </w:r>
    </w:p>
    <w:p w:rsidR="00C01FFB" w:rsidRPr="00FC2AFA" w:rsidRDefault="00C01FFB" w:rsidP="00C01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lastRenderedPageBreak/>
        <w:t xml:space="preserve">  - "questions"    - klausimai (array of objects)</w:t>
      </w:r>
    </w:p>
    <w:p w:rsidR="00C01FFB" w:rsidRPr="00FC2AFA" w:rsidRDefault="00C01FFB" w:rsidP="00C01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p>
    <w:p w:rsidR="00C01FFB" w:rsidRPr="00FC2AFA" w:rsidRDefault="00C01FFB" w:rsidP="00C01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&gt; klausimą sudaro:</w:t>
      </w:r>
    </w:p>
    <w:p w:rsidR="00C01FFB" w:rsidRPr="00FC2AFA" w:rsidRDefault="00C01FFB" w:rsidP="00C01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 "name" - trumpas klausimas (string)</w:t>
      </w:r>
    </w:p>
    <w:p w:rsidR="00C01FFB" w:rsidRPr="00FC2AFA" w:rsidRDefault="00C01FFB" w:rsidP="00C01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 "desc" - ilgesnis klausimo paaiškinimas (string)</w:t>
      </w:r>
    </w:p>
    <w:p w:rsidR="00C01FFB" w:rsidRPr="00FC2AFA" w:rsidRDefault="00C01FFB" w:rsidP="00C01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 "type" - tipas (string)</w:t>
      </w:r>
    </w:p>
    <w:p w:rsidR="00C01FFB" w:rsidRPr="00FC2AFA" w:rsidRDefault="00C01FFB" w:rsidP="00C01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 papildomi nustatymai...</w:t>
      </w:r>
    </w:p>
    <w:p w:rsidR="00C01FFB" w:rsidRPr="00FC2AFA" w:rsidRDefault="00C01FFB" w:rsidP="00C01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p>
    <w:p w:rsidR="00C01FFB" w:rsidRPr="00FC2AFA" w:rsidRDefault="00C01FFB" w:rsidP="00C01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&gt; galimi klausimų tipai:</w:t>
      </w:r>
    </w:p>
    <w:p w:rsidR="00C01FFB" w:rsidRPr="00FC2AFA" w:rsidRDefault="00C01FFB" w:rsidP="00C01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&gt; "integer"      - skaičius</w:t>
      </w:r>
    </w:p>
    <w:p w:rsidR="00C01FFB" w:rsidRPr="00FC2AFA" w:rsidRDefault="00C01FFB" w:rsidP="00C01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&gt; "string"       - teksto eilutė</w:t>
      </w:r>
    </w:p>
    <w:p w:rsidR="00C01FFB" w:rsidRPr="00FC2AFA" w:rsidRDefault="00C01FFB" w:rsidP="00C01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&gt; "email"        - el paštas (*@*.*)</w:t>
      </w:r>
    </w:p>
    <w:p w:rsidR="00C01FFB" w:rsidRPr="00FC2AFA" w:rsidRDefault="00C01FFB" w:rsidP="00C01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&gt; "one-choice"   - vienas pasirinkimas</w:t>
      </w:r>
    </w:p>
    <w:p w:rsidR="00C01FFB" w:rsidRPr="00FC2AFA" w:rsidRDefault="00C01FFB" w:rsidP="00C01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&gt; "multi-choice" - keli pasirinkimai</w:t>
      </w:r>
    </w:p>
    <w:p w:rsidR="00C01FFB" w:rsidRPr="00FC2AFA" w:rsidRDefault="00C01FFB" w:rsidP="00C01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p>
    <w:p w:rsidR="00C01FFB" w:rsidRPr="00FC2AFA" w:rsidRDefault="00C01FFB" w:rsidP="00C01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&gt; papildomi nustatymai:</w:t>
      </w:r>
    </w:p>
    <w:p w:rsidR="00C01FFB" w:rsidRPr="00FC2AFA" w:rsidRDefault="00C01FFB" w:rsidP="00C01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hanging="284"/>
        <w:jc w:val="left"/>
        <w:rPr>
          <w:rFonts w:eastAsia="Times New Roman" w:cs="Times New Roman"/>
          <w:szCs w:val="24"/>
          <w:lang w:eastAsia="lt-LT"/>
        </w:rPr>
      </w:pPr>
      <w:r w:rsidRPr="00FC2AFA">
        <w:rPr>
          <w:rFonts w:eastAsia="Times New Roman" w:cs="Times New Roman"/>
          <w:szCs w:val="24"/>
          <w:lang w:eastAsia="lt-LT"/>
        </w:rPr>
        <w:t xml:space="preserve">  * "allow-custom" - leisti savus pasirinkimus (argumentas yra bet koks tipas išskyrus "one-choice" ir "multi-choice") (galioja tik "one-choice" ir "multi-choice" tipams) (string)</w:t>
      </w:r>
    </w:p>
    <w:p w:rsidR="00C01FFB" w:rsidRPr="00FC2AFA" w:rsidRDefault="00C01FFB" w:rsidP="00C01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hanging="426"/>
        <w:jc w:val="left"/>
        <w:rPr>
          <w:rFonts w:eastAsia="Times New Roman" w:cs="Times New Roman"/>
          <w:szCs w:val="24"/>
          <w:lang w:eastAsia="lt-LT"/>
        </w:rPr>
      </w:pPr>
      <w:r w:rsidRPr="00FC2AFA">
        <w:rPr>
          <w:rFonts w:eastAsia="Times New Roman" w:cs="Times New Roman"/>
          <w:szCs w:val="24"/>
          <w:lang w:eastAsia="lt-LT"/>
        </w:rPr>
        <w:t xml:space="preserve">    # pastaba: jei šis argumentas pažymėtas, galima naudoti elementarių tipų apribojimus, ir jie bus pritaikomi "custom" laukui</w:t>
      </w:r>
    </w:p>
    <w:p w:rsidR="00C01FFB" w:rsidRPr="00FC2AFA" w:rsidRDefault="00C01FFB" w:rsidP="00C01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 "allow-empty"  - leisti neatsakyti į šį klausimą (boolean)</w:t>
      </w:r>
    </w:p>
    <w:p w:rsidR="00C01FFB" w:rsidRPr="00FC2AFA" w:rsidRDefault="00C01FFB" w:rsidP="00C01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 "default"      - numatyta reikšmė (tipas priklauso nuo klausimo tipo)</w:t>
      </w:r>
    </w:p>
    <w:p w:rsidR="00C01FFB" w:rsidRPr="00FC2AFA" w:rsidRDefault="00C01FFB" w:rsidP="00C01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&gt; "integer"         - integer</w:t>
      </w:r>
    </w:p>
    <w:p w:rsidR="00C01FFB" w:rsidRPr="00FC2AFA" w:rsidRDefault="00C01FFB" w:rsidP="00C01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&gt; "string", "email" - string</w:t>
      </w:r>
    </w:p>
    <w:p w:rsidR="00C01FFB" w:rsidRPr="00FC2AFA" w:rsidRDefault="00C01FFB" w:rsidP="00C01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&gt; "one-choice"      - integer</w:t>
      </w:r>
    </w:p>
    <w:p w:rsidR="00C01FFB" w:rsidRPr="00FC2AFA" w:rsidRDefault="00C01FFB" w:rsidP="00C01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&gt; "multi-choice"    - array of boolean</w:t>
      </w:r>
    </w:p>
    <w:p w:rsidR="00C01FFB" w:rsidRPr="00FC2AFA" w:rsidRDefault="00C01FFB" w:rsidP="00C01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p>
    <w:p w:rsidR="00C01FFB" w:rsidRPr="00FC2AFA" w:rsidRDefault="00C01FFB" w:rsidP="00C01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&gt; papildomi tipų apribojimai:</w:t>
      </w:r>
    </w:p>
    <w:p w:rsidR="00C01FFB" w:rsidRPr="00FC2AFA" w:rsidRDefault="00C01FFB" w:rsidP="00C01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 "integer":</w:t>
      </w:r>
    </w:p>
    <w:p w:rsidR="00C01FFB" w:rsidRPr="00FC2AFA" w:rsidRDefault="00C01FFB" w:rsidP="00C01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 "min-val" - minimali reikšmė (integer)</w:t>
      </w:r>
    </w:p>
    <w:p w:rsidR="00C01FFB" w:rsidRPr="00FC2AFA" w:rsidRDefault="00C01FFB" w:rsidP="00C01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 "max-val" - maksimali reikšmė (integer)</w:t>
      </w:r>
    </w:p>
    <w:p w:rsidR="00C01FFB" w:rsidRPr="00FC2AFA" w:rsidRDefault="00C01FFB" w:rsidP="00C01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 "string":</w:t>
      </w:r>
    </w:p>
    <w:p w:rsidR="00C01FFB" w:rsidRPr="00FC2AFA" w:rsidRDefault="00C01FFB" w:rsidP="00C01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 "min-val"  - minimalus eilutės ilgis (integer)</w:t>
      </w:r>
    </w:p>
    <w:p w:rsidR="00C01FFB" w:rsidRPr="00FC2AFA" w:rsidRDefault="00C01FFB" w:rsidP="00C01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 "max-val"  - maksumalus eilutės ilgis (integer)</w:t>
      </w:r>
    </w:p>
    <w:p w:rsidR="00C01FFB" w:rsidRPr="00FC2AFA" w:rsidRDefault="00C01FFB" w:rsidP="00C01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 "allow-ws" - ar leisti tarpus (whitespace) (boolean)</w:t>
      </w:r>
    </w:p>
    <w:p w:rsidR="00C01FFB" w:rsidRPr="00FC2AFA" w:rsidRDefault="00C01FFB" w:rsidP="00C01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 "allow-nl" - ar leisti newline simbolius (boolean)</w:t>
      </w:r>
    </w:p>
    <w:p w:rsidR="00C01FFB" w:rsidRPr="00FC2AFA" w:rsidRDefault="00C01FFB" w:rsidP="00C01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 "email":</w:t>
      </w:r>
    </w:p>
    <w:p w:rsidR="00C01FFB" w:rsidRPr="00FC2AFA" w:rsidRDefault="00C01FFB" w:rsidP="00C01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 "min-val"           - min naudotojo vardo ilgis (integer)</w:t>
      </w:r>
    </w:p>
    <w:p w:rsidR="00C01FFB" w:rsidRPr="00FC2AFA" w:rsidRDefault="00C01FFB" w:rsidP="00C01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 "max-val"           - max naudotojo vardo ilgis (integer)</w:t>
      </w:r>
    </w:p>
    <w:p w:rsidR="00C01FFB" w:rsidRPr="00FC2AFA" w:rsidRDefault="00C01FFB" w:rsidP="00C01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 "allowed-providers" - leidžiami el. pašto tiekėjai (array of strings)</w:t>
      </w:r>
    </w:p>
    <w:p w:rsidR="00C01FFB" w:rsidRPr="00FC2AFA" w:rsidRDefault="00C01FFB" w:rsidP="00C01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 "multi-choice":</w:t>
      </w:r>
    </w:p>
    <w:p w:rsidR="00C01FFB" w:rsidRPr="00FC2AFA" w:rsidRDefault="00C01FFB" w:rsidP="00C01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 "min-choices" - minimalus kiekis pasirinkimų</w:t>
      </w:r>
    </w:p>
    <w:p w:rsidR="00C01FFB" w:rsidRPr="00FC2AFA" w:rsidRDefault="00C01FFB" w:rsidP="00C01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 "max-choices" - maksimalus kiekis pasirinkimų</w:t>
      </w:r>
    </w:p>
    <w:p w:rsidR="00C01FFB" w:rsidRPr="00FC2AFA" w:rsidRDefault="00C01FFB" w:rsidP="00C01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p>
    <w:p w:rsidR="00C01FFB" w:rsidRPr="00FC2AFA" w:rsidRDefault="00C01FFB" w:rsidP="00C01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atsakymo formatas:</w:t>
      </w:r>
    </w:p>
    <w:p w:rsidR="00C01FFB" w:rsidRPr="00FC2AFA" w:rsidRDefault="00C01FFB" w:rsidP="00C01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w:t>
      </w:r>
    </w:p>
    <w:p w:rsidR="00C01FFB" w:rsidRPr="00FC2AFA" w:rsidRDefault="00C01FFB" w:rsidP="00C01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"name": "battletoads",</w:t>
      </w:r>
    </w:p>
    <w:p w:rsidR="00C01FFB" w:rsidRPr="00FC2AFA" w:rsidRDefault="00C01FFB" w:rsidP="00C01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"author": "frogman",</w:t>
      </w:r>
    </w:p>
    <w:p w:rsidR="00C01FFB" w:rsidRPr="00FC2AFA" w:rsidRDefault="00C01FFB" w:rsidP="00C01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"answers": [</w:t>
      </w:r>
    </w:p>
    <w:p w:rsidR="00C01FFB" w:rsidRPr="00FC2AFA" w:rsidRDefault="00C01FFB" w:rsidP="00C01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 "id": 1 },</w:t>
      </w:r>
    </w:p>
    <w:p w:rsidR="00C01FFB" w:rsidRPr="00FC2AFA" w:rsidRDefault="00C01FFB" w:rsidP="00C01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 "selected": [true, false, true], "custom": ["battletoads"] },</w:t>
      </w:r>
    </w:p>
    <w:p w:rsidR="00C01FFB" w:rsidRPr="00FC2AFA" w:rsidRDefault="00C01FFB" w:rsidP="00C01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 "val": 20 }</w:t>
      </w:r>
    </w:p>
    <w:p w:rsidR="00C01FFB" w:rsidRPr="00FC2AFA" w:rsidRDefault="00C01FFB" w:rsidP="00C01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w:t>
      </w:r>
    </w:p>
    <w:p w:rsidR="00C01FFB" w:rsidRPr="00FC2AFA" w:rsidRDefault="00C01FFB" w:rsidP="00C01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lastRenderedPageBreak/>
        <w:t>}</w:t>
      </w:r>
    </w:p>
    <w:p w:rsidR="00C01FFB" w:rsidRPr="00FC2AFA" w:rsidRDefault="00C01FFB" w:rsidP="00C01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&gt; atsakymų objektai:</w:t>
      </w:r>
    </w:p>
    <w:p w:rsidR="00C01FFB" w:rsidRPr="00FC2AFA" w:rsidRDefault="00C01FFB" w:rsidP="00C01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&gt; "integer":</w:t>
      </w:r>
    </w:p>
    <w:p w:rsidR="00C01FFB" w:rsidRPr="00FC2AFA" w:rsidRDefault="00C01FFB" w:rsidP="00C01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 "val"  - atsakymas (integer)</w:t>
      </w:r>
    </w:p>
    <w:p w:rsidR="00C01FFB" w:rsidRPr="00FC2AFA" w:rsidRDefault="00C01FFB" w:rsidP="00C01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&gt; "string", "email":</w:t>
      </w:r>
    </w:p>
    <w:p w:rsidR="00C01FFB" w:rsidRPr="00FC2AFA" w:rsidRDefault="00C01FFB" w:rsidP="00C01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 "val"  - atsakymas (string)</w:t>
      </w:r>
    </w:p>
    <w:p w:rsidR="00C01FFB" w:rsidRPr="00FC2AFA" w:rsidRDefault="00C01FFB" w:rsidP="00C01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&gt; "one-choice":</w:t>
      </w:r>
    </w:p>
    <w:p w:rsidR="00C01FFB" w:rsidRPr="00FC2AFA" w:rsidRDefault="00C01FFB" w:rsidP="004E15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6" w:hanging="426"/>
        <w:jc w:val="left"/>
        <w:rPr>
          <w:rFonts w:eastAsia="Times New Roman" w:cs="Times New Roman"/>
          <w:szCs w:val="24"/>
          <w:lang w:eastAsia="lt-LT"/>
        </w:rPr>
      </w:pPr>
      <w:r w:rsidRPr="00FC2AFA">
        <w:rPr>
          <w:rFonts w:eastAsia="Times New Roman" w:cs="Times New Roman"/>
          <w:szCs w:val="24"/>
          <w:lang w:eastAsia="lt-LT"/>
        </w:rPr>
        <w:t xml:space="preserve">    - "id"     - asakymo id (pradedant nuo 1). jei 0 - klausimas neatsakytas, arba naudojamas "custom" elementas (tipas: integer)</w:t>
      </w:r>
    </w:p>
    <w:p w:rsidR="00C01FFB" w:rsidRPr="00FC2AFA" w:rsidRDefault="00C01FFB" w:rsidP="00C01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 "custom" - jei egzistuoja, klientas pasirinko "custom" atsakymą (tipas: integer arba string)</w:t>
      </w:r>
    </w:p>
    <w:p w:rsidR="00C01FFB" w:rsidRPr="00FC2AFA" w:rsidRDefault="00C01FFB" w:rsidP="00C01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&gt; "multi-choice":</w:t>
      </w:r>
    </w:p>
    <w:p w:rsidR="00C01FFB" w:rsidRPr="00FC2AFA" w:rsidRDefault="00C01FFB" w:rsidP="00C01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 "selected"  - pasirinkti atsakymai (array of boolean)</w:t>
      </w:r>
    </w:p>
    <w:p w:rsidR="00C01FFB" w:rsidRPr="00FC2AFA" w:rsidRDefault="00C01FFB" w:rsidP="00C01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 "custom"    - pasirinkti custom atsakymai (array of integer or string (depends on allowed custom values in question))</w:t>
      </w:r>
    </w:p>
    <w:p w:rsidR="00C01FFB" w:rsidRPr="00FC2AFA" w:rsidRDefault="00C01FFB" w:rsidP="00C01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p>
    <w:p w:rsidR="00C01FFB" w:rsidRPr="00FC2AFA" w:rsidRDefault="00C01FFB" w:rsidP="00C01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b/>
          <w:szCs w:val="24"/>
          <w:lang w:eastAsia="lt-LT"/>
        </w:rPr>
      </w:pPr>
      <w:r w:rsidRPr="00FC2AFA">
        <w:rPr>
          <w:rFonts w:eastAsia="Times New Roman" w:cs="Times New Roman"/>
          <w:b/>
          <w:szCs w:val="24"/>
          <w:lang w:eastAsia="lt-LT"/>
        </w:rPr>
        <w:t>FORMOS STATISTIKA</w:t>
      </w:r>
    </w:p>
    <w:p w:rsidR="00C01FFB" w:rsidRPr="00FC2AFA" w:rsidRDefault="00C01FFB" w:rsidP="00C01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formos statistikos formatas:</w:t>
      </w:r>
    </w:p>
    <w:p w:rsidR="00C01FFB" w:rsidRPr="00FC2AFA" w:rsidRDefault="00C01FFB" w:rsidP="00C01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w:t>
      </w:r>
    </w:p>
    <w:p w:rsidR="00C01FFB" w:rsidRPr="00FC2AFA" w:rsidRDefault="00C01FFB" w:rsidP="00C01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"numvotes": 50,</w:t>
      </w:r>
    </w:p>
    <w:p w:rsidR="00C01FFB" w:rsidRPr="00FC2AFA" w:rsidRDefault="00C01FFB" w:rsidP="00C01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"answers": [</w:t>
      </w:r>
    </w:p>
    <w:p w:rsidR="00C01FFB" w:rsidRPr="00FC2AFA" w:rsidRDefault="00C01FFB" w:rsidP="00C01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 "choices": ["ch1", "ch2"], "votes": [25, 20] },</w:t>
      </w:r>
    </w:p>
    <w:p w:rsidR="00C01FFB" w:rsidRPr="00FC2AFA" w:rsidRDefault="00C01FFB" w:rsidP="00C01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w:t>
      </w:r>
    </w:p>
    <w:p w:rsidR="00C01FFB" w:rsidRPr="00FC2AFA" w:rsidRDefault="00C01FFB" w:rsidP="00C01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w:t>
      </w:r>
    </w:p>
    <w:p w:rsidR="00C01FFB" w:rsidRPr="00FC2AFA" w:rsidRDefault="00C01FFB" w:rsidP="00C01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w:t>
      </w:r>
    </w:p>
    <w:p w:rsidR="00C01FFB" w:rsidRPr="00FC2AFA" w:rsidRDefault="00C01FFB" w:rsidP="00C01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numvotes - kiek balsų iš viso (integer)</w:t>
      </w:r>
    </w:p>
    <w:p w:rsidR="00C01FFB" w:rsidRPr="00FC2AFA" w:rsidRDefault="00C01FFB" w:rsidP="00C01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answers  - atsakymai (array of object)</w:t>
      </w:r>
    </w:p>
    <w:p w:rsidR="00C01FFB" w:rsidRPr="00FC2AFA" w:rsidRDefault="00C01FFB" w:rsidP="00C01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"choices" - galimi pasirinkimai (array of string or integer)</w:t>
      </w:r>
    </w:p>
    <w:p w:rsidR="00C01FFB" w:rsidRPr="00FC2AFA" w:rsidRDefault="00C01FFB" w:rsidP="00C01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lt-LT"/>
        </w:rPr>
      </w:pPr>
      <w:r w:rsidRPr="00FC2AFA">
        <w:rPr>
          <w:rFonts w:eastAsia="Times New Roman" w:cs="Times New Roman"/>
          <w:szCs w:val="24"/>
          <w:lang w:eastAsia="lt-LT"/>
        </w:rPr>
        <w:t xml:space="preserve">  "votes"   - atsakymai į tuos pasirinkimus (array of integer)</w:t>
      </w:r>
    </w:p>
    <w:p w:rsidR="00F61028" w:rsidRPr="00FC2AFA" w:rsidRDefault="00F61028" w:rsidP="00420203">
      <w:pPr>
        <w:ind w:firstLine="0"/>
        <w:rPr>
          <w:rFonts w:cs="Times New Roman"/>
          <w:szCs w:val="24"/>
        </w:rPr>
      </w:pPr>
    </w:p>
    <w:p w:rsidR="003318A8" w:rsidRDefault="003318A8" w:rsidP="003318A8">
      <w:pPr>
        <w:pStyle w:val="Heading1"/>
      </w:pPr>
      <w:bookmarkStart w:id="4" w:name="_Toc416721216"/>
      <w:r w:rsidRPr="00FC2AFA">
        <w:lastRenderedPageBreak/>
        <w:t>Realizuotų sistemų UML diagramos ir jų aprašymai</w:t>
      </w:r>
      <w:bookmarkEnd w:id="4"/>
      <w:r w:rsidRPr="00FC2AFA">
        <w:t xml:space="preserve"> </w:t>
      </w:r>
      <w:bookmarkStart w:id="5" w:name="_GoBack"/>
      <w:bookmarkEnd w:id="5"/>
    </w:p>
    <w:p w:rsidR="00C45FA7" w:rsidRPr="00C45FA7" w:rsidRDefault="00C45FA7" w:rsidP="00C45FA7">
      <w:pPr>
        <w:rPr>
          <w:b/>
        </w:rPr>
      </w:pPr>
      <w:r>
        <w:rPr>
          <w:b/>
        </w:rPr>
        <w:t>ktu.formbackend.</w:t>
      </w:r>
      <w:r>
        <w:rPr>
          <w:b/>
        </w:rPr>
        <w:t>dao</w:t>
      </w:r>
      <w:r>
        <w:rPr>
          <w:b/>
        </w:rPr>
        <w:t>:</w:t>
      </w:r>
    </w:p>
    <w:p w:rsidR="00C45FA7" w:rsidRDefault="00C45FA7" w:rsidP="00C45FA7">
      <w:pPr>
        <w:rPr>
          <w:b/>
        </w:rPr>
      </w:pPr>
      <w:r>
        <w:rPr>
          <w:noProof/>
          <w:lang w:eastAsia="lt-LT"/>
        </w:rPr>
        <w:drawing>
          <wp:inline distT="0" distB="0" distL="0" distR="0" wp14:anchorId="4857D9D2" wp14:editId="52838FA6">
            <wp:extent cx="6191885" cy="34385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91885" cy="3438525"/>
                    </a:xfrm>
                    <a:prstGeom prst="rect">
                      <a:avLst/>
                    </a:prstGeom>
                  </pic:spPr>
                </pic:pic>
              </a:graphicData>
            </a:graphic>
          </wp:inline>
        </w:drawing>
      </w:r>
    </w:p>
    <w:p w:rsidR="00C45FA7" w:rsidRDefault="00C45FA7" w:rsidP="00C45FA7">
      <w:pPr>
        <w:rPr>
          <w:b/>
        </w:rPr>
      </w:pPr>
    </w:p>
    <w:p w:rsidR="00C45FA7" w:rsidRDefault="00C45FA7" w:rsidP="00C45FA7">
      <w:pPr>
        <w:rPr>
          <w:b/>
        </w:rPr>
      </w:pPr>
      <w:r>
        <w:rPr>
          <w:b/>
        </w:rPr>
        <w:t>ktu.formbackend.</w:t>
      </w:r>
      <w:r>
        <w:rPr>
          <w:b/>
        </w:rPr>
        <w:t>dao.impl.db</w:t>
      </w:r>
      <w:r>
        <w:rPr>
          <w:b/>
        </w:rPr>
        <w:t>:</w:t>
      </w:r>
    </w:p>
    <w:p w:rsidR="00C45FA7" w:rsidRPr="00C45FA7" w:rsidRDefault="00C45FA7" w:rsidP="00C45FA7">
      <w:pPr>
        <w:rPr>
          <w:b/>
        </w:rPr>
      </w:pPr>
      <w:r>
        <w:rPr>
          <w:noProof/>
          <w:lang w:eastAsia="lt-LT"/>
        </w:rPr>
        <w:drawing>
          <wp:inline distT="0" distB="0" distL="0" distR="0" wp14:anchorId="290F9921" wp14:editId="6AF0856B">
            <wp:extent cx="6191885" cy="32289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91885" cy="3228975"/>
                    </a:xfrm>
                    <a:prstGeom prst="rect">
                      <a:avLst/>
                    </a:prstGeom>
                  </pic:spPr>
                </pic:pic>
              </a:graphicData>
            </a:graphic>
          </wp:inline>
        </w:drawing>
      </w:r>
    </w:p>
    <w:p w:rsidR="00C45FA7" w:rsidRDefault="00C45FA7" w:rsidP="00C45FA7">
      <w:pPr>
        <w:ind w:firstLine="0"/>
        <w:rPr>
          <w:b/>
        </w:rPr>
      </w:pPr>
    </w:p>
    <w:p w:rsidR="00C45FA7" w:rsidRDefault="00C45FA7" w:rsidP="00C45FA7">
      <w:pPr>
        <w:ind w:firstLine="0"/>
        <w:rPr>
          <w:b/>
        </w:rPr>
      </w:pPr>
      <w:r>
        <w:rPr>
          <w:b/>
        </w:rPr>
        <w:t xml:space="preserve">             </w:t>
      </w:r>
    </w:p>
    <w:p w:rsidR="00C45FA7" w:rsidRDefault="00C45FA7" w:rsidP="00C45FA7">
      <w:pPr>
        <w:ind w:firstLine="0"/>
        <w:rPr>
          <w:b/>
        </w:rPr>
      </w:pPr>
    </w:p>
    <w:p w:rsidR="00C45FA7" w:rsidRDefault="00C45FA7" w:rsidP="00C45FA7">
      <w:pPr>
        <w:ind w:firstLine="0"/>
        <w:rPr>
          <w:b/>
        </w:rPr>
      </w:pPr>
    </w:p>
    <w:p w:rsidR="00C45FA7" w:rsidRDefault="00C45FA7" w:rsidP="00C45FA7">
      <w:pPr>
        <w:ind w:firstLine="0"/>
        <w:rPr>
          <w:b/>
        </w:rPr>
      </w:pPr>
    </w:p>
    <w:p w:rsidR="00C45FA7" w:rsidRDefault="00C45FA7" w:rsidP="00C45FA7">
      <w:pPr>
        <w:ind w:firstLine="0"/>
        <w:rPr>
          <w:b/>
        </w:rPr>
      </w:pPr>
    </w:p>
    <w:p w:rsidR="00C45FA7" w:rsidRDefault="00C45FA7" w:rsidP="00C45FA7">
      <w:pPr>
        <w:ind w:firstLine="0"/>
        <w:rPr>
          <w:b/>
        </w:rPr>
      </w:pPr>
    </w:p>
    <w:p w:rsidR="00C45FA7" w:rsidRDefault="00C45FA7" w:rsidP="00C45FA7">
      <w:pPr>
        <w:ind w:firstLine="0"/>
        <w:rPr>
          <w:b/>
        </w:rPr>
      </w:pPr>
    </w:p>
    <w:p w:rsidR="00C45FA7" w:rsidRDefault="00C45FA7" w:rsidP="00C45FA7">
      <w:pPr>
        <w:ind w:firstLine="0"/>
        <w:rPr>
          <w:b/>
        </w:rPr>
      </w:pPr>
    </w:p>
    <w:p w:rsidR="00C45FA7" w:rsidRDefault="00C45FA7" w:rsidP="00C45FA7">
      <w:pPr>
        <w:ind w:firstLine="0"/>
        <w:rPr>
          <w:b/>
        </w:rPr>
      </w:pPr>
    </w:p>
    <w:p w:rsidR="00C45FA7" w:rsidRDefault="00C45FA7" w:rsidP="00C45FA7">
      <w:pPr>
        <w:ind w:firstLine="0"/>
        <w:rPr>
          <w:b/>
        </w:rPr>
      </w:pPr>
      <w:r>
        <w:rPr>
          <w:b/>
        </w:rPr>
        <w:t xml:space="preserve">     </w:t>
      </w:r>
      <w:r>
        <w:rPr>
          <w:b/>
        </w:rPr>
        <w:t>ktu.formbackend.</w:t>
      </w:r>
      <w:r>
        <w:rPr>
          <w:b/>
        </w:rPr>
        <w:t>rest:</w:t>
      </w:r>
    </w:p>
    <w:p w:rsidR="00C45FA7" w:rsidRDefault="00C45FA7" w:rsidP="00C45FA7">
      <w:pPr>
        <w:ind w:firstLine="0"/>
        <w:jc w:val="right"/>
        <w:rPr>
          <w:b/>
        </w:rPr>
      </w:pPr>
      <w:r>
        <w:rPr>
          <w:noProof/>
          <w:lang w:eastAsia="lt-LT"/>
        </w:rPr>
        <w:drawing>
          <wp:inline distT="0" distB="0" distL="0" distR="0" wp14:anchorId="58EF48D4" wp14:editId="6EC9C607">
            <wp:extent cx="6028227" cy="500137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29226" cy="5002199"/>
                    </a:xfrm>
                    <a:prstGeom prst="rect">
                      <a:avLst/>
                    </a:prstGeom>
                  </pic:spPr>
                </pic:pic>
              </a:graphicData>
            </a:graphic>
          </wp:inline>
        </w:drawing>
      </w:r>
    </w:p>
    <w:p w:rsidR="00C45FA7" w:rsidRDefault="00C45FA7" w:rsidP="00C45FA7">
      <w:pPr>
        <w:ind w:firstLine="0"/>
        <w:rPr>
          <w:b/>
        </w:rPr>
      </w:pPr>
    </w:p>
    <w:p w:rsidR="00C45FA7" w:rsidRDefault="00C45FA7" w:rsidP="00C45FA7">
      <w:pPr>
        <w:ind w:firstLine="0"/>
        <w:jc w:val="left"/>
        <w:rPr>
          <w:b/>
        </w:rPr>
      </w:pPr>
      <w:r>
        <w:rPr>
          <w:b/>
        </w:rPr>
        <w:t>ktu.formbackend.utility:</w:t>
      </w:r>
    </w:p>
    <w:p w:rsidR="00C45FA7" w:rsidRDefault="00C45FA7" w:rsidP="00C45FA7">
      <w:pPr>
        <w:jc w:val="left"/>
        <w:rPr>
          <w:b/>
        </w:rPr>
      </w:pPr>
      <w:r>
        <w:rPr>
          <w:noProof/>
          <w:lang w:eastAsia="lt-LT"/>
        </w:rPr>
        <w:drawing>
          <wp:inline distT="0" distB="0" distL="0" distR="0" wp14:anchorId="4803190B" wp14:editId="4F5BDB37">
            <wp:extent cx="2542775" cy="3466769"/>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45874" cy="3470995"/>
                    </a:xfrm>
                    <a:prstGeom prst="rect">
                      <a:avLst/>
                    </a:prstGeom>
                  </pic:spPr>
                </pic:pic>
              </a:graphicData>
            </a:graphic>
          </wp:inline>
        </w:drawing>
      </w:r>
    </w:p>
    <w:p w:rsidR="00C45FA7" w:rsidRDefault="00C45FA7" w:rsidP="00C45FA7">
      <w:pPr>
        <w:rPr>
          <w:b/>
        </w:rPr>
      </w:pPr>
    </w:p>
    <w:p w:rsidR="00C45FA7" w:rsidRDefault="00C45FA7" w:rsidP="00C45FA7">
      <w:pPr>
        <w:rPr>
          <w:b/>
        </w:rPr>
      </w:pPr>
    </w:p>
    <w:p w:rsidR="00C45FA7" w:rsidRPr="00C45FA7" w:rsidRDefault="00C45FA7" w:rsidP="00C45FA7">
      <w:pPr>
        <w:rPr>
          <w:b/>
        </w:rPr>
      </w:pPr>
      <w:r>
        <w:rPr>
          <w:b/>
        </w:rPr>
        <w:t>ktu.formbackend.model:</w:t>
      </w:r>
    </w:p>
    <w:p w:rsidR="00270588" w:rsidRDefault="00C45FA7" w:rsidP="00270588">
      <w:r>
        <w:rPr>
          <w:noProof/>
          <w:lang w:eastAsia="lt-LT"/>
        </w:rPr>
        <w:drawing>
          <wp:inline distT="0" distB="0" distL="0" distR="0" wp14:anchorId="6A7FF7BF" wp14:editId="3EDB23CE">
            <wp:extent cx="6191885" cy="33178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91885" cy="3317875"/>
                    </a:xfrm>
                    <a:prstGeom prst="rect">
                      <a:avLst/>
                    </a:prstGeom>
                  </pic:spPr>
                </pic:pic>
              </a:graphicData>
            </a:graphic>
          </wp:inline>
        </w:drawing>
      </w:r>
    </w:p>
    <w:p w:rsidR="00C45FA7" w:rsidRDefault="00C45FA7" w:rsidP="00270588"/>
    <w:p w:rsidR="00C45FA7" w:rsidRPr="00270588" w:rsidRDefault="00C45FA7" w:rsidP="00270588"/>
    <w:p w:rsidR="003318A8" w:rsidRDefault="003318A8" w:rsidP="003318A8">
      <w:pPr>
        <w:pStyle w:val="Heading1"/>
      </w:pPr>
      <w:bookmarkStart w:id="6" w:name="_Toc416721217"/>
      <w:r w:rsidRPr="00FC2AFA">
        <w:lastRenderedPageBreak/>
        <w:t>Diegimo instrukcija</w:t>
      </w:r>
      <w:bookmarkEnd w:id="6"/>
    </w:p>
    <w:p w:rsidR="00C96CB1" w:rsidRPr="00C96CB1" w:rsidRDefault="00C96CB1" w:rsidP="00C96CB1">
      <w:pPr>
        <w:rPr>
          <w:b/>
        </w:rPr>
      </w:pPr>
    </w:p>
    <w:p w:rsidR="00C96CB1" w:rsidRPr="00C96CB1" w:rsidRDefault="00C96CB1" w:rsidP="00C96CB1">
      <w:pPr>
        <w:pStyle w:val="ListParagraph"/>
        <w:numPr>
          <w:ilvl w:val="0"/>
          <w:numId w:val="26"/>
        </w:numPr>
      </w:pPr>
      <w:r w:rsidRPr="00C96CB1">
        <w:rPr>
          <w:b/>
        </w:rPr>
        <w:t>Paruošimas</w:t>
      </w:r>
      <w:r>
        <w:t>:</w:t>
      </w:r>
    </w:p>
    <w:p w:rsidR="00C96CB1" w:rsidRPr="00C96CB1" w:rsidRDefault="00C96CB1" w:rsidP="00C96CB1">
      <w:pPr>
        <w:pStyle w:val="ListParagraph"/>
        <w:numPr>
          <w:ilvl w:val="1"/>
          <w:numId w:val="26"/>
        </w:numPr>
        <w:jc w:val="left"/>
        <w:rPr>
          <w:i/>
        </w:rPr>
      </w:pPr>
      <w:r>
        <w:t xml:space="preserve">Parsisiųskite ir instaliuokite savo kompiuteryje JDK 8 iš: </w:t>
      </w:r>
      <w:r w:rsidRPr="00C96CB1">
        <w:rPr>
          <w:i/>
        </w:rPr>
        <w:t>http://www.oracle.com/technetwork/java/javase/downloads/jdk8-downloads-2133151.html</w:t>
      </w:r>
    </w:p>
    <w:p w:rsidR="00C96CB1" w:rsidRDefault="00C96CB1" w:rsidP="00C96CB1">
      <w:pPr>
        <w:pStyle w:val="ListParagraph"/>
        <w:numPr>
          <w:ilvl w:val="1"/>
          <w:numId w:val="26"/>
        </w:numPr>
      </w:pPr>
      <w:r>
        <w:t xml:space="preserve">Parsisiųskite ir instaliuokite savo kompiuteryje </w:t>
      </w:r>
      <w:r>
        <w:t xml:space="preserve"> Netbeans 8 iš: </w:t>
      </w:r>
      <w:r w:rsidRPr="00C96CB1">
        <w:rPr>
          <w:i/>
        </w:rPr>
        <w:t>https://netbeans.org/downloads/</w:t>
      </w:r>
    </w:p>
    <w:p w:rsidR="00C96CB1" w:rsidRPr="00E0467F" w:rsidRDefault="00C96CB1" w:rsidP="00C96CB1">
      <w:pPr>
        <w:pStyle w:val="ListParagraph"/>
        <w:numPr>
          <w:ilvl w:val="1"/>
          <w:numId w:val="26"/>
        </w:numPr>
        <w:jc w:val="left"/>
      </w:pPr>
      <w:r>
        <w:t xml:space="preserve">Parsisiųskite Tomcat 8: </w:t>
      </w:r>
      <w:r w:rsidRPr="00C96CB1">
        <w:rPr>
          <w:i/>
        </w:rPr>
        <w:t>https://tomcat.apache.org/download-80.cgi</w:t>
      </w:r>
      <w:r>
        <w:rPr>
          <w:i/>
        </w:rPr>
        <w:t xml:space="preserve"> ir išskleisti į norimą direktoriją({tomcat_dir})</w:t>
      </w:r>
    </w:p>
    <w:p w:rsidR="00E0467F" w:rsidRDefault="00E0467F" w:rsidP="00E0467F">
      <w:pPr>
        <w:pStyle w:val="ListParagraph"/>
        <w:numPr>
          <w:ilvl w:val="0"/>
          <w:numId w:val="0"/>
        </w:numPr>
        <w:ind w:left="864" w:firstLine="576"/>
      </w:pPr>
      <w:r>
        <w:t>Nuėjus į tomcat direktoriją /bin/catalina.bat pakeičiam 196 ir 2</w:t>
      </w:r>
      <w:r>
        <w:t>01 eilutes į:</w:t>
      </w:r>
    </w:p>
    <w:p w:rsidR="00E0467F" w:rsidRDefault="00E0467F" w:rsidP="00E0467F">
      <w:pPr>
        <w:pStyle w:val="ListParagraph"/>
        <w:numPr>
          <w:ilvl w:val="0"/>
          <w:numId w:val="0"/>
        </w:numPr>
        <w:ind w:left="864" w:firstLine="576"/>
      </w:pPr>
      <w:r w:rsidRPr="00E0467F">
        <w:t>set JAVA_OPTS=%JAVA_OPTS% %LOGGING_CONFIG%</w:t>
      </w:r>
    </w:p>
    <w:p w:rsidR="00E0467F" w:rsidRDefault="00E0467F" w:rsidP="00E0467F">
      <w:pPr>
        <w:pStyle w:val="ListParagraph"/>
        <w:numPr>
          <w:ilvl w:val="0"/>
          <w:numId w:val="0"/>
        </w:numPr>
        <w:ind w:left="864" w:firstLine="576"/>
      </w:pPr>
      <w:r>
        <w:t>ir</w:t>
      </w:r>
    </w:p>
    <w:p w:rsidR="00E0467F" w:rsidRPr="00696AAB" w:rsidRDefault="00E0467F" w:rsidP="00E0467F">
      <w:pPr>
        <w:pStyle w:val="ListParagraph"/>
        <w:numPr>
          <w:ilvl w:val="0"/>
          <w:numId w:val="0"/>
        </w:numPr>
        <w:ind w:left="864" w:firstLine="576"/>
      </w:pPr>
      <w:r w:rsidRPr="00E0467F">
        <w:t>set JAVA_OPTS=%JAVA_OPTS% %LOGGING_MANAGER%</w:t>
      </w:r>
    </w:p>
    <w:p w:rsidR="00E0467F" w:rsidRDefault="00E0467F" w:rsidP="00E0467F">
      <w:pPr>
        <w:pStyle w:val="ListParagraph"/>
        <w:numPr>
          <w:ilvl w:val="0"/>
          <w:numId w:val="0"/>
        </w:numPr>
        <w:ind w:left="1440"/>
        <w:jc w:val="left"/>
      </w:pPr>
    </w:p>
    <w:p w:rsidR="00C96CB1" w:rsidRDefault="00C96CB1" w:rsidP="00C96CB1">
      <w:pPr>
        <w:pStyle w:val="ListParagraph"/>
        <w:numPr>
          <w:ilvl w:val="1"/>
          <w:numId w:val="26"/>
        </w:numPr>
        <w:jc w:val="left"/>
      </w:pPr>
      <w:r>
        <w:t xml:space="preserve">Parsisiųskite SQLite 3.8.7 iš: </w:t>
      </w:r>
      <w:r w:rsidRPr="00C96CB1">
        <w:t>https://bitbucket.org/xerial/sqlite-jdbc/downloads/sqlite-jdbc-3.8.7.jar</w:t>
      </w:r>
      <w:r>
        <w:t>, parsisiųstą failą įkelkite į {tomcat_dir}lib/ direktoriją.</w:t>
      </w:r>
    </w:p>
    <w:p w:rsidR="00C96CB1" w:rsidRDefault="00C96CB1" w:rsidP="00C96CB1">
      <w:pPr>
        <w:pStyle w:val="ListParagraph"/>
        <w:numPr>
          <w:ilvl w:val="1"/>
          <w:numId w:val="26"/>
        </w:numPr>
      </w:pPr>
      <w:r>
        <w:t>Duombaz</w:t>
      </w:r>
      <w:r>
        <w:rPr>
          <w:lang w:val="lt-LT"/>
        </w:rPr>
        <w:t xml:space="preserve">ės failą („database.db“) įdėkite į </w:t>
      </w:r>
      <w:r>
        <w:t>{tomcat_dir}</w:t>
      </w:r>
      <w:r>
        <w:t>/database/ direktoriją.</w:t>
      </w:r>
    </w:p>
    <w:p w:rsidR="00186A18" w:rsidRDefault="00186A18" w:rsidP="00186A18">
      <w:pPr>
        <w:pStyle w:val="ListParagraph"/>
        <w:numPr>
          <w:ilvl w:val="0"/>
          <w:numId w:val="0"/>
        </w:numPr>
        <w:ind w:left="1440"/>
      </w:pPr>
    </w:p>
    <w:p w:rsidR="00186A18" w:rsidRDefault="00226D57" w:rsidP="00186A18">
      <w:pPr>
        <w:pStyle w:val="ListParagraph"/>
        <w:numPr>
          <w:ilvl w:val="0"/>
          <w:numId w:val="26"/>
        </w:numPr>
        <w:rPr>
          <w:b/>
        </w:rPr>
      </w:pPr>
      <w:r>
        <w:rPr>
          <w:b/>
        </w:rPr>
        <w:t>Diegimas</w:t>
      </w:r>
    </w:p>
    <w:p w:rsidR="00186A18" w:rsidRPr="00186A18" w:rsidRDefault="00186A18" w:rsidP="00186A18">
      <w:pPr>
        <w:pStyle w:val="ListParagraph"/>
        <w:numPr>
          <w:ilvl w:val="1"/>
          <w:numId w:val="26"/>
        </w:numPr>
      </w:pPr>
      <w:r>
        <w:t xml:space="preserve">Paleidus Netbeans </w:t>
      </w:r>
      <w:r>
        <w:rPr>
          <w:lang w:val="en-US"/>
        </w:rPr>
        <w:t xml:space="preserve">8. </w:t>
      </w:r>
      <w:proofErr w:type="spellStart"/>
      <w:r>
        <w:rPr>
          <w:lang w:val="en-US"/>
        </w:rPr>
        <w:t>Viršutiniame</w:t>
      </w:r>
      <w:proofErr w:type="spellEnd"/>
      <w:r>
        <w:rPr>
          <w:lang w:val="en-US"/>
        </w:rPr>
        <w:t xml:space="preserve"> </w:t>
      </w:r>
      <w:proofErr w:type="spellStart"/>
      <w:r>
        <w:rPr>
          <w:lang w:val="en-US"/>
        </w:rPr>
        <w:t>meniu</w:t>
      </w:r>
      <w:proofErr w:type="spellEnd"/>
      <w:r>
        <w:rPr>
          <w:lang w:val="en-US"/>
        </w:rPr>
        <w:t xml:space="preserve"> </w:t>
      </w:r>
      <w:proofErr w:type="spellStart"/>
      <w:r>
        <w:rPr>
          <w:lang w:val="en-US"/>
        </w:rPr>
        <w:t>pasirinkite</w:t>
      </w:r>
      <w:proofErr w:type="spellEnd"/>
      <w:r>
        <w:rPr>
          <w:lang w:val="en-US"/>
        </w:rPr>
        <w:t xml:space="preserve"> Tools-&gt;Servers, </w:t>
      </w:r>
      <w:proofErr w:type="spellStart"/>
      <w:r>
        <w:rPr>
          <w:lang w:val="en-US"/>
        </w:rPr>
        <w:t>tada</w:t>
      </w:r>
      <w:proofErr w:type="spellEnd"/>
      <w:r>
        <w:rPr>
          <w:lang w:val="en-US"/>
        </w:rPr>
        <w:t xml:space="preserve"> “Add Server”</w:t>
      </w:r>
    </w:p>
    <w:p w:rsidR="00186A18" w:rsidRDefault="00186A18" w:rsidP="00186A18">
      <w:pPr>
        <w:pStyle w:val="ListParagraph"/>
        <w:numPr>
          <w:ilvl w:val="0"/>
          <w:numId w:val="0"/>
        </w:numPr>
        <w:ind w:left="1440"/>
        <w:jc w:val="center"/>
      </w:pPr>
      <w:r>
        <w:rPr>
          <w:noProof/>
          <w:lang w:eastAsia="lt-LT"/>
        </w:rPr>
        <w:drawing>
          <wp:inline distT="0" distB="0" distL="0" distR="0" wp14:anchorId="47FF291B" wp14:editId="52B33B9C">
            <wp:extent cx="4078118" cy="28422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11869" cy="2865783"/>
                    </a:xfrm>
                    <a:prstGeom prst="rect">
                      <a:avLst/>
                    </a:prstGeom>
                  </pic:spPr>
                </pic:pic>
              </a:graphicData>
            </a:graphic>
          </wp:inline>
        </w:drawing>
      </w:r>
    </w:p>
    <w:p w:rsidR="00C96CB1" w:rsidRDefault="00186A18" w:rsidP="00186A18">
      <w:pPr>
        <w:pStyle w:val="ListParagraph"/>
        <w:numPr>
          <w:ilvl w:val="0"/>
          <w:numId w:val="0"/>
        </w:numPr>
        <w:spacing w:after="0" w:afterAutospacing="0"/>
        <w:ind w:left="1440"/>
      </w:pPr>
      <w:r>
        <w:t>Pasirinkite Tomcat Serverį ir spauskite „Next“</w:t>
      </w:r>
    </w:p>
    <w:p w:rsidR="00186A18" w:rsidRDefault="00186A18" w:rsidP="00186A18">
      <w:pPr>
        <w:jc w:val="center"/>
      </w:pPr>
      <w:r>
        <w:rPr>
          <w:noProof/>
          <w:lang w:eastAsia="lt-LT"/>
        </w:rPr>
        <w:lastRenderedPageBreak/>
        <w:drawing>
          <wp:inline distT="0" distB="0" distL="0" distR="0" wp14:anchorId="1BEAE4BF" wp14:editId="05B66EE0">
            <wp:extent cx="4425503" cy="26473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88590" cy="2685053"/>
                    </a:xfrm>
                    <a:prstGeom prst="rect">
                      <a:avLst/>
                    </a:prstGeom>
                  </pic:spPr>
                </pic:pic>
              </a:graphicData>
            </a:graphic>
          </wp:inline>
        </w:drawing>
      </w:r>
    </w:p>
    <w:p w:rsidR="00186A18" w:rsidRDefault="00186A18" w:rsidP="00186A18">
      <w:pPr>
        <w:jc w:val="center"/>
      </w:pPr>
      <w:r>
        <w:t>Server Location laukelyje pasirinkite direktoriją kurioje yra išskleistas Tomcat 8 serveris.</w:t>
      </w:r>
    </w:p>
    <w:p w:rsidR="00186A18" w:rsidRDefault="00186A18" w:rsidP="00186A18">
      <w:r>
        <w:t xml:space="preserve">  Username: „admin“, Password: „admin“. Tada spauskite „Finish“ ir „Close"</w:t>
      </w:r>
      <w:r w:rsidR="00127695">
        <w:t>.</w:t>
      </w:r>
    </w:p>
    <w:p w:rsidR="00127695" w:rsidRDefault="00127695" w:rsidP="00127695">
      <w:pPr>
        <w:pStyle w:val="ListParagraph"/>
        <w:numPr>
          <w:ilvl w:val="1"/>
          <w:numId w:val="26"/>
        </w:numPr>
      </w:pPr>
      <w:r>
        <w:t>Netbeans programoje iš viršutinio meniu pasirenkame „Team-&gt;Git-&gt;Clone“</w:t>
      </w:r>
    </w:p>
    <w:p w:rsidR="00696AAB" w:rsidRDefault="00696AAB" w:rsidP="00696AAB">
      <w:pPr>
        <w:pStyle w:val="ListParagraph"/>
        <w:numPr>
          <w:ilvl w:val="0"/>
          <w:numId w:val="0"/>
        </w:numPr>
        <w:ind w:left="1440"/>
      </w:pPr>
      <w:r>
        <w:rPr>
          <w:noProof/>
          <w:lang w:eastAsia="lt-LT"/>
        </w:rPr>
        <w:drawing>
          <wp:inline distT="0" distB="0" distL="0" distR="0" wp14:anchorId="4B46DEB4" wp14:editId="06F8948C">
            <wp:extent cx="4640181" cy="3460507"/>
            <wp:effectExtent l="0" t="0" r="825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60948" cy="3475995"/>
                    </a:xfrm>
                    <a:prstGeom prst="rect">
                      <a:avLst/>
                    </a:prstGeom>
                  </pic:spPr>
                </pic:pic>
              </a:graphicData>
            </a:graphic>
          </wp:inline>
        </w:drawing>
      </w:r>
    </w:p>
    <w:p w:rsidR="00696AAB" w:rsidRDefault="00696AAB" w:rsidP="00696AAB">
      <w:pPr>
        <w:pStyle w:val="ListParagraph"/>
        <w:numPr>
          <w:ilvl w:val="0"/>
          <w:numId w:val="0"/>
        </w:numPr>
        <w:ind w:left="1440"/>
        <w:jc w:val="left"/>
        <w:rPr>
          <w:i/>
        </w:rPr>
      </w:pPr>
      <w:r>
        <w:t xml:space="preserve">Repository URL nustatykite į: </w:t>
      </w:r>
      <w:r w:rsidRPr="00696AAB">
        <w:rPr>
          <w:i/>
        </w:rPr>
        <w:t>https://github.com/LukasKrc/FormBackend</w:t>
      </w:r>
    </w:p>
    <w:p w:rsidR="00696AAB" w:rsidRDefault="00696AAB" w:rsidP="00696AAB">
      <w:pPr>
        <w:pStyle w:val="ListParagraph"/>
        <w:numPr>
          <w:ilvl w:val="0"/>
          <w:numId w:val="0"/>
        </w:numPr>
        <w:ind w:left="1440"/>
      </w:pPr>
      <w:r w:rsidRPr="00696AAB">
        <w:t>User, Password laukus</w:t>
      </w:r>
      <w:r>
        <w:t xml:space="preserve"> galite palikti tuščius.</w:t>
      </w:r>
    </w:p>
    <w:p w:rsidR="00696AAB" w:rsidRDefault="00696AAB" w:rsidP="00696AAB">
      <w:pPr>
        <w:pStyle w:val="ListParagraph"/>
        <w:numPr>
          <w:ilvl w:val="0"/>
          <w:numId w:val="0"/>
        </w:numPr>
        <w:ind w:left="1440"/>
      </w:pPr>
      <w:r>
        <w:t>Spaudžiame „Finish“.</w:t>
      </w:r>
    </w:p>
    <w:p w:rsidR="00696AAB" w:rsidRDefault="00696AAB" w:rsidP="00696AAB">
      <w:pPr>
        <w:pStyle w:val="ListParagraph"/>
        <w:numPr>
          <w:ilvl w:val="0"/>
          <w:numId w:val="0"/>
        </w:numPr>
        <w:ind w:left="1440"/>
      </w:pPr>
      <w:r>
        <w:t>Išsaugome projektą. Spaudžiame dešinį pelės klavišą ant projekto, spaudžiame „Properties-&gt;Run“ ir prijungiame prie projekto mūsų prieš tai sukurtą Tomcat 8 serverį.</w:t>
      </w:r>
    </w:p>
    <w:p w:rsidR="00696AAB" w:rsidRDefault="00696AAB" w:rsidP="00696AAB">
      <w:pPr>
        <w:pStyle w:val="ListParagraph"/>
        <w:numPr>
          <w:ilvl w:val="0"/>
          <w:numId w:val="0"/>
        </w:numPr>
        <w:ind w:left="1440"/>
      </w:pPr>
      <w:r>
        <w:rPr>
          <w:noProof/>
          <w:lang w:eastAsia="lt-LT"/>
        </w:rPr>
        <w:lastRenderedPageBreak/>
        <w:drawing>
          <wp:inline distT="0" distB="0" distL="0" distR="0" wp14:anchorId="61C678E3" wp14:editId="0F4B033D">
            <wp:extent cx="4921857" cy="360142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28449" cy="3606244"/>
                    </a:xfrm>
                    <a:prstGeom prst="rect">
                      <a:avLst/>
                    </a:prstGeom>
                  </pic:spPr>
                </pic:pic>
              </a:graphicData>
            </a:graphic>
          </wp:inline>
        </w:drawing>
      </w:r>
    </w:p>
    <w:p w:rsidR="00696AAB" w:rsidRDefault="00696AAB" w:rsidP="00696AAB">
      <w:pPr>
        <w:pStyle w:val="ListParagraph"/>
        <w:numPr>
          <w:ilvl w:val="0"/>
          <w:numId w:val="0"/>
        </w:numPr>
        <w:ind w:left="1440"/>
      </w:pPr>
      <w:r>
        <w:t>Spaudžiame „OK“</w:t>
      </w:r>
    </w:p>
    <w:p w:rsidR="00226D57" w:rsidRDefault="00226D57" w:rsidP="00696AAB">
      <w:pPr>
        <w:pStyle w:val="ListParagraph"/>
        <w:numPr>
          <w:ilvl w:val="0"/>
          <w:numId w:val="0"/>
        </w:numPr>
        <w:ind w:left="1440"/>
      </w:pPr>
    </w:p>
    <w:p w:rsidR="00226D57" w:rsidRDefault="00226D57" w:rsidP="00226D57">
      <w:pPr>
        <w:pStyle w:val="ListParagraph"/>
        <w:numPr>
          <w:ilvl w:val="0"/>
          <w:numId w:val="26"/>
        </w:numPr>
        <w:rPr>
          <w:b/>
        </w:rPr>
      </w:pPr>
      <w:r w:rsidRPr="00226D57">
        <w:rPr>
          <w:b/>
        </w:rPr>
        <w:t>Paleidimas</w:t>
      </w:r>
    </w:p>
    <w:p w:rsidR="00226D57" w:rsidRDefault="00226D57" w:rsidP="00226D57">
      <w:pPr>
        <w:pStyle w:val="ListParagraph"/>
        <w:numPr>
          <w:ilvl w:val="0"/>
          <w:numId w:val="0"/>
        </w:numPr>
        <w:ind w:left="720"/>
      </w:pPr>
      <w:r>
        <w:t>Spaudžiame F6 (Run) ir laukiame kol projektas pasileis.</w:t>
      </w:r>
    </w:p>
    <w:p w:rsidR="00226D57" w:rsidRDefault="00226D57" w:rsidP="00226D57">
      <w:pPr>
        <w:pStyle w:val="ListParagraph"/>
        <w:numPr>
          <w:ilvl w:val="0"/>
          <w:numId w:val="0"/>
        </w:numPr>
        <w:ind w:left="720"/>
      </w:pPr>
      <w:r>
        <w:rPr>
          <w:noProof/>
          <w:lang w:eastAsia="lt-LT"/>
        </w:rPr>
        <w:drawing>
          <wp:inline distT="0" distB="0" distL="0" distR="0" wp14:anchorId="02693CE6" wp14:editId="1D9E560F">
            <wp:extent cx="5571114" cy="20116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197" cy="2014599"/>
                    </a:xfrm>
                    <a:prstGeom prst="rect">
                      <a:avLst/>
                    </a:prstGeom>
                  </pic:spPr>
                </pic:pic>
              </a:graphicData>
            </a:graphic>
          </wp:inline>
        </w:drawing>
      </w:r>
    </w:p>
    <w:p w:rsidR="00226D57" w:rsidRDefault="00226D57" w:rsidP="00226D57">
      <w:pPr>
        <w:pStyle w:val="ListParagraph"/>
        <w:numPr>
          <w:ilvl w:val="0"/>
          <w:numId w:val="0"/>
        </w:numPr>
        <w:ind w:left="720"/>
      </w:pPr>
      <w:r>
        <w:t xml:space="preserve">Paleidus projektą galima pradėti testuoti su kokiomis nors priemonėmis pavyzdžiui </w:t>
      </w:r>
    </w:p>
    <w:p w:rsidR="00226D57" w:rsidRPr="00226D57" w:rsidRDefault="00226D57" w:rsidP="00226D57">
      <w:pPr>
        <w:pStyle w:val="ListParagraph"/>
        <w:numPr>
          <w:ilvl w:val="0"/>
          <w:numId w:val="0"/>
        </w:numPr>
        <w:ind w:left="720"/>
      </w:pPr>
      <w:r>
        <w:t>Google Chrome įskiepis „PostMan Rest Client“</w:t>
      </w:r>
    </w:p>
    <w:p w:rsidR="003318A8" w:rsidRDefault="003318A8" w:rsidP="00DD06CE">
      <w:pPr>
        <w:pStyle w:val="Heading1"/>
      </w:pPr>
      <w:bookmarkStart w:id="7" w:name="_Toc416721218"/>
      <w:r w:rsidRPr="00FC2AFA">
        <w:lastRenderedPageBreak/>
        <w:t>Testavimas ir jo rezultatai</w:t>
      </w:r>
      <w:bookmarkEnd w:id="7"/>
    </w:p>
    <w:p w:rsidR="003E6A25" w:rsidRDefault="003E6A25" w:rsidP="003E6A25">
      <w:r>
        <w:t>Projektą testuosime su „PostMan REST Client“ papildiniu Chrome naršyklei. Atsidarę papildinį testavimą pradedame įrašę projekto URL:</w:t>
      </w:r>
    </w:p>
    <w:p w:rsidR="003E6A25" w:rsidRPr="003E6A25" w:rsidRDefault="003E6A25" w:rsidP="003E6A25">
      <w:r>
        <w:rPr>
          <w:noProof/>
          <w:lang w:eastAsia="lt-LT"/>
        </w:rPr>
        <w:drawing>
          <wp:inline distT="0" distB="0" distL="0" distR="0" wp14:anchorId="13524577" wp14:editId="4B41AD4F">
            <wp:extent cx="6191885" cy="19869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91885" cy="1986915"/>
                    </a:xfrm>
                    <a:prstGeom prst="rect">
                      <a:avLst/>
                    </a:prstGeom>
                  </pic:spPr>
                </pic:pic>
              </a:graphicData>
            </a:graphic>
          </wp:inline>
        </w:drawing>
      </w:r>
    </w:p>
    <w:p w:rsidR="005E5245" w:rsidRDefault="005E5245" w:rsidP="005E5245"/>
    <w:p w:rsidR="00697D35" w:rsidRDefault="00697D35" w:rsidP="005E5245"/>
    <w:p w:rsidR="003E6A25" w:rsidRDefault="003E6A25" w:rsidP="00697D35">
      <w:pPr>
        <w:pStyle w:val="ListParagraph"/>
        <w:numPr>
          <w:ilvl w:val="0"/>
          <w:numId w:val="28"/>
        </w:numPr>
      </w:pPr>
      <w:r>
        <w:t>Vartotojo kūrimas sitemoje:</w:t>
      </w:r>
    </w:p>
    <w:p w:rsidR="00697D35" w:rsidRDefault="00697D35" w:rsidP="00697D35">
      <w:pPr>
        <w:ind w:left="851" w:firstLine="0"/>
      </w:pPr>
      <w:r>
        <w:rPr>
          <w:noProof/>
          <w:lang w:eastAsia="lt-LT"/>
        </w:rPr>
        <w:drawing>
          <wp:inline distT="0" distB="0" distL="0" distR="0" wp14:anchorId="33605589" wp14:editId="11BE308E">
            <wp:extent cx="5404706" cy="4211913"/>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13779" cy="4218984"/>
                    </a:xfrm>
                    <a:prstGeom prst="rect">
                      <a:avLst/>
                    </a:prstGeom>
                  </pic:spPr>
                </pic:pic>
              </a:graphicData>
            </a:graphic>
          </wp:inline>
        </w:drawing>
      </w:r>
    </w:p>
    <w:p w:rsidR="00697D35" w:rsidRDefault="00697D35" w:rsidP="00697D35">
      <w:pPr>
        <w:ind w:left="851" w:firstLine="0"/>
        <w:jc w:val="left"/>
      </w:pPr>
      <w:r>
        <w:t>Pateikiame duomenis nurodytu JSON formatu.</w:t>
      </w:r>
    </w:p>
    <w:p w:rsidR="00697D35" w:rsidRDefault="00697D35" w:rsidP="00697D35">
      <w:pPr>
        <w:ind w:left="851" w:firstLine="0"/>
        <w:jc w:val="left"/>
      </w:pPr>
    </w:p>
    <w:p w:rsidR="00697D35" w:rsidRDefault="00697D35" w:rsidP="00697D35">
      <w:pPr>
        <w:pStyle w:val="ListParagraph"/>
        <w:numPr>
          <w:ilvl w:val="0"/>
          <w:numId w:val="28"/>
        </w:numPr>
        <w:jc w:val="left"/>
      </w:pPr>
      <w:r>
        <w:t>Vartotojo peržiūra testavimo sistemoje:</w:t>
      </w:r>
    </w:p>
    <w:p w:rsidR="00697D35" w:rsidRDefault="00697D35" w:rsidP="00697D35">
      <w:pPr>
        <w:pStyle w:val="ListParagraph"/>
        <w:numPr>
          <w:ilvl w:val="0"/>
          <w:numId w:val="0"/>
        </w:numPr>
        <w:ind w:left="1211"/>
        <w:jc w:val="left"/>
      </w:pPr>
      <w:r>
        <w:rPr>
          <w:noProof/>
          <w:lang w:eastAsia="lt-LT"/>
        </w:rPr>
        <w:lastRenderedPageBreak/>
        <w:drawing>
          <wp:inline distT="0" distB="0" distL="0" distR="0" wp14:anchorId="7E9FD627" wp14:editId="50BA8C20">
            <wp:extent cx="4152155" cy="1272209"/>
            <wp:effectExtent l="0" t="0" r="127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58893" cy="1274273"/>
                    </a:xfrm>
                    <a:prstGeom prst="rect">
                      <a:avLst/>
                    </a:prstGeom>
                  </pic:spPr>
                </pic:pic>
              </a:graphicData>
            </a:graphic>
          </wp:inline>
        </w:drawing>
      </w:r>
    </w:p>
    <w:p w:rsidR="00697D35" w:rsidRDefault="00697D35" w:rsidP="00697D35">
      <w:pPr>
        <w:pStyle w:val="ListParagraph"/>
        <w:numPr>
          <w:ilvl w:val="0"/>
          <w:numId w:val="0"/>
        </w:numPr>
        <w:ind w:left="1211"/>
        <w:jc w:val="left"/>
      </w:pPr>
      <w:r>
        <w:t>Spaudžiame refresh, ir „Send“</w:t>
      </w:r>
    </w:p>
    <w:p w:rsidR="00697D35" w:rsidRDefault="00697D35" w:rsidP="00697D35">
      <w:pPr>
        <w:pStyle w:val="ListParagraph"/>
        <w:numPr>
          <w:ilvl w:val="0"/>
          <w:numId w:val="0"/>
        </w:numPr>
        <w:ind w:left="1211"/>
        <w:jc w:val="left"/>
      </w:pPr>
      <w:r>
        <w:rPr>
          <w:noProof/>
          <w:lang w:eastAsia="lt-LT"/>
        </w:rPr>
        <w:drawing>
          <wp:inline distT="0" distB="0" distL="0" distR="0" wp14:anchorId="03176111" wp14:editId="00F5DD1D">
            <wp:extent cx="4879920" cy="290162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91625" cy="2908588"/>
                    </a:xfrm>
                    <a:prstGeom prst="rect">
                      <a:avLst/>
                    </a:prstGeom>
                  </pic:spPr>
                </pic:pic>
              </a:graphicData>
            </a:graphic>
          </wp:inline>
        </w:drawing>
      </w:r>
    </w:p>
    <w:p w:rsidR="00697D35" w:rsidRDefault="00697D35" w:rsidP="00697D35">
      <w:pPr>
        <w:pStyle w:val="ListParagraph"/>
        <w:numPr>
          <w:ilvl w:val="0"/>
          <w:numId w:val="0"/>
        </w:numPr>
        <w:ind w:left="1211"/>
        <w:jc w:val="left"/>
      </w:pPr>
    </w:p>
    <w:p w:rsidR="00697D35" w:rsidRDefault="00697D35" w:rsidP="00697D35">
      <w:pPr>
        <w:pStyle w:val="ListParagraph"/>
        <w:numPr>
          <w:ilvl w:val="0"/>
          <w:numId w:val="28"/>
        </w:numPr>
        <w:jc w:val="left"/>
      </w:pPr>
      <w:r>
        <w:t>Formos sukūrimas:</w:t>
      </w:r>
    </w:p>
    <w:p w:rsidR="00697D35" w:rsidRDefault="00C44A8B" w:rsidP="00697D35">
      <w:pPr>
        <w:pStyle w:val="ListParagraph"/>
        <w:numPr>
          <w:ilvl w:val="0"/>
          <w:numId w:val="0"/>
        </w:numPr>
        <w:ind w:left="1211"/>
        <w:jc w:val="left"/>
      </w:pPr>
      <w:r>
        <w:rPr>
          <w:noProof/>
          <w:lang w:eastAsia="lt-LT"/>
        </w:rPr>
        <w:drawing>
          <wp:inline distT="0" distB="0" distL="0" distR="0" wp14:anchorId="3D1DFB75" wp14:editId="02C9084A">
            <wp:extent cx="5476168" cy="4269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1178" cy="4273756"/>
                    </a:xfrm>
                    <a:prstGeom prst="rect">
                      <a:avLst/>
                    </a:prstGeom>
                  </pic:spPr>
                </pic:pic>
              </a:graphicData>
            </a:graphic>
          </wp:inline>
        </w:drawing>
      </w:r>
    </w:p>
    <w:p w:rsidR="0003054F" w:rsidRDefault="0003054F" w:rsidP="00697D35">
      <w:pPr>
        <w:pStyle w:val="ListParagraph"/>
        <w:numPr>
          <w:ilvl w:val="0"/>
          <w:numId w:val="0"/>
        </w:numPr>
        <w:ind w:left="1211"/>
        <w:jc w:val="left"/>
      </w:pPr>
      <w:r>
        <w:lastRenderedPageBreak/>
        <w:t>Duomenis serveriui pateikiame JSON formatu:</w:t>
      </w:r>
    </w:p>
    <w:p w:rsidR="0003054F" w:rsidRPr="0003054F" w:rsidRDefault="0003054F" w:rsidP="0003054F">
      <w:pPr>
        <w:pStyle w:val="ListParagraph"/>
        <w:spacing w:after="0" w:afterAutospacing="0" w:line="240" w:lineRule="auto"/>
        <w:ind w:left="1213" w:firstLine="0"/>
        <w:jc w:val="left"/>
        <w:rPr>
          <w:rFonts w:ascii="Courier New" w:hAnsi="Courier New" w:cs="Courier New"/>
          <w:sz w:val="18"/>
        </w:rPr>
      </w:pPr>
      <w:r w:rsidRPr="0003054F">
        <w:rPr>
          <w:rFonts w:ascii="Courier New" w:hAnsi="Courier New" w:cs="Courier New"/>
          <w:sz w:val="18"/>
        </w:rPr>
        <w:t>{</w:t>
      </w:r>
    </w:p>
    <w:p w:rsidR="0003054F" w:rsidRPr="0003054F" w:rsidRDefault="0003054F" w:rsidP="0003054F">
      <w:pPr>
        <w:pStyle w:val="ListParagraph"/>
        <w:spacing w:after="0" w:afterAutospacing="0" w:line="240" w:lineRule="auto"/>
        <w:ind w:left="1213" w:firstLine="0"/>
        <w:jc w:val="left"/>
        <w:rPr>
          <w:rFonts w:ascii="Courier New" w:hAnsi="Courier New" w:cs="Courier New"/>
          <w:sz w:val="18"/>
        </w:rPr>
      </w:pPr>
      <w:r w:rsidRPr="0003054F">
        <w:rPr>
          <w:rFonts w:ascii="Courier New" w:hAnsi="Courier New" w:cs="Courier New"/>
          <w:sz w:val="18"/>
        </w:rPr>
        <w:t xml:space="preserve">    "id": 123,</w:t>
      </w:r>
    </w:p>
    <w:p w:rsidR="0003054F" w:rsidRPr="0003054F" w:rsidRDefault="0003054F" w:rsidP="0003054F">
      <w:pPr>
        <w:pStyle w:val="ListParagraph"/>
        <w:spacing w:after="0" w:afterAutospacing="0" w:line="240" w:lineRule="auto"/>
        <w:ind w:left="1213" w:firstLine="0"/>
        <w:jc w:val="left"/>
        <w:rPr>
          <w:rFonts w:ascii="Courier New" w:hAnsi="Courier New" w:cs="Courier New"/>
          <w:sz w:val="18"/>
        </w:rPr>
      </w:pPr>
      <w:r w:rsidRPr="0003054F">
        <w:rPr>
          <w:rFonts w:ascii="Courier New" w:hAnsi="Courier New" w:cs="Courier New"/>
          <w:sz w:val="18"/>
        </w:rPr>
        <w:t xml:space="preserve">    "name": "name of form",</w:t>
      </w:r>
    </w:p>
    <w:p w:rsidR="0003054F" w:rsidRPr="0003054F" w:rsidRDefault="0003054F" w:rsidP="0003054F">
      <w:pPr>
        <w:pStyle w:val="ListParagraph"/>
        <w:spacing w:after="0" w:afterAutospacing="0" w:line="240" w:lineRule="auto"/>
        <w:ind w:left="1213" w:firstLine="0"/>
        <w:jc w:val="left"/>
        <w:rPr>
          <w:rFonts w:ascii="Courier New" w:hAnsi="Courier New" w:cs="Courier New"/>
          <w:sz w:val="18"/>
        </w:rPr>
      </w:pPr>
      <w:r w:rsidRPr="0003054F">
        <w:rPr>
          <w:rFonts w:ascii="Courier New" w:hAnsi="Courier New" w:cs="Courier New"/>
          <w:sz w:val="18"/>
        </w:rPr>
        <w:t xml:space="preserve">    "desc": "questions about computer games",</w:t>
      </w:r>
    </w:p>
    <w:p w:rsidR="0003054F" w:rsidRPr="0003054F" w:rsidRDefault="0003054F" w:rsidP="0003054F">
      <w:pPr>
        <w:pStyle w:val="ListParagraph"/>
        <w:spacing w:after="0" w:afterAutospacing="0" w:line="240" w:lineRule="auto"/>
        <w:ind w:left="1213" w:firstLine="0"/>
        <w:jc w:val="left"/>
        <w:rPr>
          <w:rFonts w:ascii="Courier New" w:hAnsi="Courier New" w:cs="Courier New"/>
          <w:sz w:val="18"/>
        </w:rPr>
      </w:pPr>
      <w:r w:rsidRPr="0003054F">
        <w:rPr>
          <w:rFonts w:ascii="Courier New" w:hAnsi="Courier New" w:cs="Courier New"/>
          <w:sz w:val="18"/>
        </w:rPr>
        <w:t xml:space="preserve">    "tags": ["tag1","tag2","tag3"],</w:t>
      </w:r>
    </w:p>
    <w:p w:rsidR="0003054F" w:rsidRPr="0003054F" w:rsidRDefault="0003054F" w:rsidP="0003054F">
      <w:pPr>
        <w:pStyle w:val="ListParagraph"/>
        <w:spacing w:after="0" w:afterAutospacing="0" w:line="240" w:lineRule="auto"/>
        <w:ind w:left="1213" w:firstLine="0"/>
        <w:jc w:val="left"/>
        <w:rPr>
          <w:rFonts w:ascii="Courier New" w:hAnsi="Courier New" w:cs="Courier New"/>
          <w:sz w:val="18"/>
        </w:rPr>
      </w:pPr>
      <w:r w:rsidRPr="0003054F">
        <w:rPr>
          <w:rFonts w:ascii="Courier New" w:hAnsi="Courier New" w:cs="Courier New"/>
          <w:sz w:val="18"/>
        </w:rPr>
        <w:t xml:space="preserve">    "allow-anon": false,</w:t>
      </w:r>
    </w:p>
    <w:p w:rsidR="0003054F" w:rsidRPr="0003054F" w:rsidRDefault="0003054F" w:rsidP="0003054F">
      <w:pPr>
        <w:pStyle w:val="ListParagraph"/>
        <w:spacing w:after="0" w:afterAutospacing="0" w:line="240" w:lineRule="auto"/>
        <w:ind w:left="1213" w:firstLine="0"/>
        <w:jc w:val="left"/>
        <w:rPr>
          <w:rFonts w:ascii="Courier New" w:hAnsi="Courier New" w:cs="Courier New"/>
          <w:sz w:val="18"/>
        </w:rPr>
      </w:pPr>
      <w:r w:rsidRPr="0003054F">
        <w:rPr>
          <w:rFonts w:ascii="Courier New" w:hAnsi="Courier New" w:cs="Courier New"/>
          <w:sz w:val="18"/>
        </w:rPr>
        <w:t xml:space="preserve">    "public": true,</w:t>
      </w:r>
    </w:p>
    <w:p w:rsidR="0003054F" w:rsidRPr="0003054F" w:rsidRDefault="0003054F" w:rsidP="0003054F">
      <w:pPr>
        <w:pStyle w:val="ListParagraph"/>
        <w:spacing w:after="0" w:afterAutospacing="0" w:line="240" w:lineRule="auto"/>
        <w:ind w:left="1213" w:firstLine="0"/>
        <w:jc w:val="left"/>
        <w:rPr>
          <w:rFonts w:ascii="Courier New" w:hAnsi="Courier New" w:cs="Courier New"/>
          <w:sz w:val="18"/>
        </w:rPr>
      </w:pPr>
      <w:r w:rsidRPr="0003054F">
        <w:rPr>
          <w:rFonts w:ascii="Courier New" w:hAnsi="Courier New" w:cs="Courier New"/>
          <w:sz w:val="18"/>
        </w:rPr>
        <w:t xml:space="preserve">    "show-results": true,</w:t>
      </w:r>
    </w:p>
    <w:p w:rsidR="0003054F" w:rsidRPr="0003054F" w:rsidRDefault="0003054F" w:rsidP="0003054F">
      <w:pPr>
        <w:pStyle w:val="ListParagraph"/>
        <w:spacing w:after="0" w:afterAutospacing="0" w:line="240" w:lineRule="auto"/>
        <w:ind w:left="1213" w:firstLine="0"/>
        <w:jc w:val="left"/>
        <w:rPr>
          <w:rFonts w:ascii="Courier New" w:hAnsi="Courier New" w:cs="Courier New"/>
          <w:sz w:val="18"/>
        </w:rPr>
      </w:pPr>
      <w:r w:rsidRPr="0003054F">
        <w:rPr>
          <w:rFonts w:ascii="Courier New" w:hAnsi="Courier New" w:cs="Courier New"/>
          <w:sz w:val="18"/>
        </w:rPr>
        <w:t xml:space="preserve">    "questions": [</w:t>
      </w:r>
    </w:p>
    <w:p w:rsidR="0003054F" w:rsidRPr="0003054F" w:rsidRDefault="0003054F" w:rsidP="0003054F">
      <w:pPr>
        <w:pStyle w:val="ListParagraph"/>
        <w:spacing w:after="0" w:afterAutospacing="0" w:line="240" w:lineRule="auto"/>
        <w:ind w:left="1213" w:firstLine="0"/>
        <w:jc w:val="left"/>
        <w:rPr>
          <w:rFonts w:ascii="Courier New" w:hAnsi="Courier New" w:cs="Courier New"/>
          <w:sz w:val="18"/>
        </w:rPr>
      </w:pPr>
      <w:r w:rsidRPr="0003054F">
        <w:rPr>
          <w:rFonts w:ascii="Courier New" w:hAnsi="Courier New" w:cs="Courier New"/>
          <w:sz w:val="18"/>
        </w:rPr>
        <w:t xml:space="preserve">        {</w:t>
      </w:r>
    </w:p>
    <w:p w:rsidR="0003054F" w:rsidRPr="0003054F" w:rsidRDefault="0003054F" w:rsidP="0003054F">
      <w:pPr>
        <w:pStyle w:val="ListParagraph"/>
        <w:spacing w:after="0" w:afterAutospacing="0" w:line="240" w:lineRule="auto"/>
        <w:ind w:left="1213" w:firstLine="0"/>
        <w:jc w:val="left"/>
        <w:rPr>
          <w:rFonts w:ascii="Courier New" w:hAnsi="Courier New" w:cs="Courier New"/>
          <w:sz w:val="18"/>
        </w:rPr>
      </w:pPr>
      <w:r w:rsidRPr="0003054F">
        <w:rPr>
          <w:rFonts w:ascii="Courier New" w:hAnsi="Courier New" w:cs="Courier New"/>
          <w:sz w:val="18"/>
        </w:rPr>
        <w:t xml:space="preserve">            "name": "do you guys have battletoads?",</w:t>
      </w:r>
    </w:p>
    <w:p w:rsidR="0003054F" w:rsidRPr="0003054F" w:rsidRDefault="0003054F" w:rsidP="0003054F">
      <w:pPr>
        <w:pStyle w:val="ListParagraph"/>
        <w:spacing w:after="0" w:afterAutospacing="0" w:line="240" w:lineRule="auto"/>
        <w:ind w:left="1213" w:firstLine="0"/>
        <w:jc w:val="left"/>
        <w:rPr>
          <w:rFonts w:ascii="Courier New" w:hAnsi="Courier New" w:cs="Courier New"/>
          <w:sz w:val="18"/>
        </w:rPr>
      </w:pPr>
      <w:r w:rsidRPr="0003054F">
        <w:rPr>
          <w:rFonts w:ascii="Courier New" w:hAnsi="Courier New" w:cs="Courier New"/>
          <w:sz w:val="18"/>
        </w:rPr>
        <w:t xml:space="preserve">            "desc": "</w:t>
      </w:r>
      <w:r>
        <w:rPr>
          <w:rFonts w:ascii="Courier New" w:hAnsi="Courier New" w:cs="Courier New"/>
          <w:sz w:val="18"/>
        </w:rPr>
        <w:t>klausimo aprasymas</w:t>
      </w:r>
      <w:r w:rsidRPr="0003054F">
        <w:rPr>
          <w:rFonts w:ascii="Courier New" w:hAnsi="Courier New" w:cs="Courier New"/>
          <w:sz w:val="18"/>
        </w:rPr>
        <w:t>",</w:t>
      </w:r>
    </w:p>
    <w:p w:rsidR="0003054F" w:rsidRPr="0003054F" w:rsidRDefault="0003054F" w:rsidP="0003054F">
      <w:pPr>
        <w:pStyle w:val="ListParagraph"/>
        <w:spacing w:after="0" w:afterAutospacing="0" w:line="240" w:lineRule="auto"/>
        <w:ind w:left="1213" w:firstLine="0"/>
        <w:jc w:val="left"/>
        <w:rPr>
          <w:rFonts w:ascii="Courier New" w:hAnsi="Courier New" w:cs="Courier New"/>
          <w:sz w:val="18"/>
        </w:rPr>
      </w:pPr>
      <w:r w:rsidRPr="0003054F">
        <w:rPr>
          <w:rFonts w:ascii="Courier New" w:hAnsi="Courier New" w:cs="Courier New"/>
          <w:sz w:val="18"/>
        </w:rPr>
        <w:t xml:space="preserve">            "type": "one-choice",</w:t>
      </w:r>
    </w:p>
    <w:p w:rsidR="0003054F" w:rsidRPr="0003054F" w:rsidRDefault="0003054F" w:rsidP="0003054F">
      <w:pPr>
        <w:pStyle w:val="ListParagraph"/>
        <w:spacing w:after="0" w:afterAutospacing="0" w:line="240" w:lineRule="auto"/>
        <w:ind w:left="1213" w:firstLine="0"/>
        <w:jc w:val="left"/>
        <w:rPr>
          <w:rFonts w:ascii="Courier New" w:hAnsi="Courier New" w:cs="Courier New"/>
          <w:sz w:val="18"/>
        </w:rPr>
      </w:pPr>
      <w:r w:rsidRPr="0003054F">
        <w:rPr>
          <w:rFonts w:ascii="Courier New" w:hAnsi="Courier New" w:cs="Courier New"/>
          <w:sz w:val="18"/>
        </w:rPr>
        <w:t xml:space="preserve">            "allow-empty": false,</w:t>
      </w:r>
    </w:p>
    <w:p w:rsidR="0003054F" w:rsidRPr="0003054F" w:rsidRDefault="0003054F" w:rsidP="0003054F">
      <w:pPr>
        <w:pStyle w:val="ListParagraph"/>
        <w:spacing w:after="0" w:afterAutospacing="0" w:line="240" w:lineRule="auto"/>
        <w:ind w:left="1213" w:firstLine="0"/>
        <w:jc w:val="left"/>
        <w:rPr>
          <w:rFonts w:ascii="Courier New" w:hAnsi="Courier New" w:cs="Courier New"/>
          <w:sz w:val="18"/>
        </w:rPr>
      </w:pPr>
      <w:r w:rsidRPr="0003054F">
        <w:rPr>
          <w:rFonts w:ascii="Courier New" w:hAnsi="Courier New" w:cs="Courier New"/>
          <w:sz w:val="18"/>
        </w:rPr>
        <w:t xml:space="preserve">            "choices": ["Yes", "No"],</w:t>
      </w:r>
    </w:p>
    <w:p w:rsidR="0003054F" w:rsidRPr="0003054F" w:rsidRDefault="0003054F" w:rsidP="0003054F">
      <w:pPr>
        <w:pStyle w:val="ListParagraph"/>
        <w:spacing w:after="0" w:afterAutospacing="0" w:line="240" w:lineRule="auto"/>
        <w:ind w:left="1213" w:firstLine="0"/>
        <w:jc w:val="left"/>
        <w:rPr>
          <w:rFonts w:ascii="Courier New" w:hAnsi="Courier New" w:cs="Courier New"/>
          <w:sz w:val="18"/>
        </w:rPr>
      </w:pPr>
      <w:r w:rsidRPr="0003054F">
        <w:rPr>
          <w:rFonts w:ascii="Courier New" w:hAnsi="Courier New" w:cs="Courier New"/>
          <w:sz w:val="18"/>
        </w:rPr>
        <w:t xml:space="preserve">            "allow-custom": "true"</w:t>
      </w:r>
    </w:p>
    <w:p w:rsidR="0003054F" w:rsidRPr="0003054F" w:rsidRDefault="0003054F" w:rsidP="0003054F">
      <w:pPr>
        <w:pStyle w:val="ListParagraph"/>
        <w:spacing w:after="0" w:afterAutospacing="0" w:line="240" w:lineRule="auto"/>
        <w:ind w:left="1213" w:firstLine="0"/>
        <w:jc w:val="left"/>
        <w:rPr>
          <w:rFonts w:ascii="Courier New" w:hAnsi="Courier New" w:cs="Courier New"/>
          <w:sz w:val="18"/>
        </w:rPr>
      </w:pPr>
      <w:r w:rsidRPr="0003054F">
        <w:rPr>
          <w:rFonts w:ascii="Courier New" w:hAnsi="Courier New" w:cs="Courier New"/>
          <w:sz w:val="18"/>
        </w:rPr>
        <w:t xml:space="preserve">        },</w:t>
      </w:r>
    </w:p>
    <w:p w:rsidR="0003054F" w:rsidRPr="0003054F" w:rsidRDefault="0003054F" w:rsidP="0003054F">
      <w:pPr>
        <w:pStyle w:val="ListParagraph"/>
        <w:spacing w:after="0" w:afterAutospacing="0" w:line="240" w:lineRule="auto"/>
        <w:ind w:left="1213" w:firstLine="0"/>
        <w:jc w:val="left"/>
        <w:rPr>
          <w:rFonts w:ascii="Courier New" w:hAnsi="Courier New" w:cs="Courier New"/>
          <w:sz w:val="18"/>
        </w:rPr>
      </w:pPr>
      <w:r w:rsidRPr="0003054F">
        <w:rPr>
          <w:rFonts w:ascii="Courier New" w:hAnsi="Courier New" w:cs="Courier New"/>
          <w:sz w:val="18"/>
        </w:rPr>
        <w:t xml:space="preserve">        {</w:t>
      </w:r>
    </w:p>
    <w:p w:rsidR="0003054F" w:rsidRPr="0003054F" w:rsidRDefault="0003054F" w:rsidP="0003054F">
      <w:pPr>
        <w:pStyle w:val="ListParagraph"/>
        <w:spacing w:after="0" w:afterAutospacing="0" w:line="240" w:lineRule="auto"/>
        <w:ind w:left="1213" w:firstLine="0"/>
        <w:jc w:val="left"/>
        <w:rPr>
          <w:rFonts w:ascii="Courier New" w:hAnsi="Courier New" w:cs="Courier New"/>
          <w:sz w:val="18"/>
        </w:rPr>
      </w:pPr>
      <w:r w:rsidRPr="0003054F">
        <w:rPr>
          <w:rFonts w:ascii="Courier New" w:hAnsi="Courier New" w:cs="Courier New"/>
          <w:sz w:val="18"/>
        </w:rPr>
        <w:t xml:space="preserve">            "name": "what kind of games do you like playing?",</w:t>
      </w:r>
    </w:p>
    <w:p w:rsidR="0003054F" w:rsidRPr="0003054F" w:rsidRDefault="0003054F" w:rsidP="0003054F">
      <w:pPr>
        <w:pStyle w:val="ListParagraph"/>
        <w:spacing w:after="0" w:afterAutospacing="0" w:line="240" w:lineRule="auto"/>
        <w:ind w:left="1213" w:firstLine="0"/>
        <w:jc w:val="left"/>
        <w:rPr>
          <w:rFonts w:ascii="Courier New" w:hAnsi="Courier New" w:cs="Courier New"/>
          <w:sz w:val="18"/>
        </w:rPr>
      </w:pPr>
      <w:r w:rsidRPr="0003054F">
        <w:rPr>
          <w:rFonts w:ascii="Courier New" w:hAnsi="Courier New" w:cs="Courier New"/>
          <w:sz w:val="18"/>
        </w:rPr>
        <w:t xml:space="preserve">            "type": "multi-choice",</w:t>
      </w:r>
    </w:p>
    <w:p w:rsidR="0003054F" w:rsidRPr="0003054F" w:rsidRDefault="0003054F" w:rsidP="0003054F">
      <w:pPr>
        <w:pStyle w:val="ListParagraph"/>
        <w:spacing w:after="0" w:afterAutospacing="0" w:line="240" w:lineRule="auto"/>
        <w:ind w:left="1213" w:firstLine="0"/>
        <w:jc w:val="left"/>
        <w:rPr>
          <w:rFonts w:ascii="Courier New" w:hAnsi="Courier New" w:cs="Courier New"/>
          <w:sz w:val="18"/>
        </w:rPr>
      </w:pPr>
      <w:r w:rsidRPr="0003054F">
        <w:rPr>
          <w:rFonts w:ascii="Courier New" w:hAnsi="Courier New" w:cs="Courier New"/>
          <w:sz w:val="18"/>
        </w:rPr>
        <w:t xml:space="preserve">            "allow-empty": true,</w:t>
      </w:r>
    </w:p>
    <w:p w:rsidR="0003054F" w:rsidRPr="0003054F" w:rsidRDefault="0003054F" w:rsidP="0003054F">
      <w:pPr>
        <w:pStyle w:val="ListParagraph"/>
        <w:spacing w:after="0" w:afterAutospacing="0" w:line="240" w:lineRule="auto"/>
        <w:ind w:left="1213" w:firstLine="0"/>
        <w:jc w:val="left"/>
        <w:rPr>
          <w:rFonts w:ascii="Courier New" w:hAnsi="Courier New" w:cs="Courier New"/>
          <w:sz w:val="18"/>
        </w:rPr>
      </w:pPr>
      <w:r w:rsidRPr="0003054F">
        <w:rPr>
          <w:rFonts w:ascii="Courier New" w:hAnsi="Courier New" w:cs="Courier New"/>
          <w:sz w:val="18"/>
        </w:rPr>
        <w:t xml:space="preserve">            "allow-custom": "string",</w:t>
      </w:r>
    </w:p>
    <w:p w:rsidR="0003054F" w:rsidRPr="0003054F" w:rsidRDefault="0003054F" w:rsidP="0003054F">
      <w:pPr>
        <w:pStyle w:val="ListParagraph"/>
        <w:spacing w:after="0" w:afterAutospacing="0" w:line="240" w:lineRule="auto"/>
        <w:ind w:left="1213" w:firstLine="0"/>
        <w:jc w:val="left"/>
        <w:rPr>
          <w:rFonts w:ascii="Courier New" w:hAnsi="Courier New" w:cs="Courier New"/>
          <w:sz w:val="18"/>
        </w:rPr>
      </w:pPr>
      <w:r w:rsidRPr="0003054F">
        <w:rPr>
          <w:rFonts w:ascii="Courier New" w:hAnsi="Courier New" w:cs="Courier New"/>
          <w:sz w:val="18"/>
        </w:rPr>
        <w:t xml:space="preserve">            "choices": ["FPS games","RPG games","2d scrollers"],</w:t>
      </w:r>
    </w:p>
    <w:p w:rsidR="0003054F" w:rsidRPr="0003054F" w:rsidRDefault="0003054F" w:rsidP="0003054F">
      <w:pPr>
        <w:pStyle w:val="ListParagraph"/>
        <w:spacing w:after="0" w:afterAutospacing="0" w:line="240" w:lineRule="auto"/>
        <w:ind w:left="1213" w:firstLine="0"/>
        <w:jc w:val="left"/>
        <w:rPr>
          <w:rFonts w:ascii="Courier New" w:hAnsi="Courier New" w:cs="Courier New"/>
          <w:sz w:val="18"/>
        </w:rPr>
      </w:pPr>
      <w:r w:rsidRPr="0003054F">
        <w:rPr>
          <w:rFonts w:ascii="Courier New" w:hAnsi="Courier New" w:cs="Courier New"/>
          <w:sz w:val="18"/>
        </w:rPr>
        <w:t xml:space="preserve">            "allow-empty": false</w:t>
      </w:r>
    </w:p>
    <w:p w:rsidR="0003054F" w:rsidRPr="0003054F" w:rsidRDefault="0003054F" w:rsidP="0003054F">
      <w:pPr>
        <w:pStyle w:val="ListParagraph"/>
        <w:spacing w:after="0" w:afterAutospacing="0" w:line="240" w:lineRule="auto"/>
        <w:ind w:left="1213" w:firstLine="0"/>
        <w:jc w:val="left"/>
        <w:rPr>
          <w:rFonts w:ascii="Courier New" w:hAnsi="Courier New" w:cs="Courier New"/>
          <w:sz w:val="18"/>
        </w:rPr>
      </w:pPr>
      <w:r w:rsidRPr="0003054F">
        <w:rPr>
          <w:rFonts w:ascii="Courier New" w:hAnsi="Courier New" w:cs="Courier New"/>
          <w:sz w:val="18"/>
        </w:rPr>
        <w:t xml:space="preserve">        },</w:t>
      </w:r>
    </w:p>
    <w:p w:rsidR="0003054F" w:rsidRPr="0003054F" w:rsidRDefault="0003054F" w:rsidP="0003054F">
      <w:pPr>
        <w:pStyle w:val="ListParagraph"/>
        <w:spacing w:after="0" w:afterAutospacing="0" w:line="240" w:lineRule="auto"/>
        <w:ind w:left="1213" w:firstLine="0"/>
        <w:jc w:val="left"/>
        <w:rPr>
          <w:rFonts w:ascii="Courier New" w:hAnsi="Courier New" w:cs="Courier New"/>
          <w:sz w:val="18"/>
        </w:rPr>
      </w:pPr>
      <w:r w:rsidRPr="0003054F">
        <w:rPr>
          <w:rFonts w:ascii="Courier New" w:hAnsi="Courier New" w:cs="Courier New"/>
          <w:sz w:val="18"/>
        </w:rPr>
        <w:t xml:space="preserve">        {</w:t>
      </w:r>
    </w:p>
    <w:p w:rsidR="0003054F" w:rsidRPr="0003054F" w:rsidRDefault="0003054F" w:rsidP="0003054F">
      <w:pPr>
        <w:pStyle w:val="ListParagraph"/>
        <w:spacing w:after="0" w:afterAutospacing="0" w:line="240" w:lineRule="auto"/>
        <w:ind w:left="1213" w:firstLine="0"/>
        <w:jc w:val="left"/>
        <w:rPr>
          <w:rFonts w:ascii="Courier New" w:hAnsi="Courier New" w:cs="Courier New"/>
          <w:sz w:val="18"/>
        </w:rPr>
      </w:pPr>
      <w:r w:rsidRPr="0003054F">
        <w:rPr>
          <w:rFonts w:ascii="Courier New" w:hAnsi="Courier New" w:cs="Courier New"/>
          <w:sz w:val="18"/>
        </w:rPr>
        <w:t xml:space="preserve">            "name": "how old are you?",</w:t>
      </w:r>
    </w:p>
    <w:p w:rsidR="0003054F" w:rsidRPr="0003054F" w:rsidRDefault="0003054F" w:rsidP="0003054F">
      <w:pPr>
        <w:pStyle w:val="ListParagraph"/>
        <w:spacing w:after="0" w:afterAutospacing="0" w:line="240" w:lineRule="auto"/>
        <w:ind w:left="1213" w:firstLine="0"/>
        <w:jc w:val="left"/>
        <w:rPr>
          <w:rFonts w:ascii="Courier New" w:hAnsi="Courier New" w:cs="Courier New"/>
          <w:sz w:val="18"/>
        </w:rPr>
      </w:pPr>
      <w:r w:rsidRPr="0003054F">
        <w:rPr>
          <w:rFonts w:ascii="Courier New" w:hAnsi="Courier New" w:cs="Courier New"/>
          <w:sz w:val="18"/>
        </w:rPr>
        <w:t xml:space="preserve">            "type": "integer",</w:t>
      </w:r>
    </w:p>
    <w:p w:rsidR="0003054F" w:rsidRPr="0003054F" w:rsidRDefault="0003054F" w:rsidP="0003054F">
      <w:pPr>
        <w:pStyle w:val="ListParagraph"/>
        <w:spacing w:after="0" w:afterAutospacing="0" w:line="240" w:lineRule="auto"/>
        <w:ind w:left="1213" w:firstLine="0"/>
        <w:jc w:val="left"/>
        <w:rPr>
          <w:rFonts w:ascii="Courier New" w:hAnsi="Courier New" w:cs="Courier New"/>
          <w:sz w:val="18"/>
        </w:rPr>
      </w:pPr>
      <w:r w:rsidRPr="0003054F">
        <w:rPr>
          <w:rFonts w:ascii="Courier New" w:hAnsi="Courier New" w:cs="Courier New"/>
          <w:sz w:val="18"/>
        </w:rPr>
        <w:t xml:space="preserve">            "min-val": 10,</w:t>
      </w:r>
    </w:p>
    <w:p w:rsidR="0003054F" w:rsidRPr="0003054F" w:rsidRDefault="0003054F" w:rsidP="0003054F">
      <w:pPr>
        <w:pStyle w:val="ListParagraph"/>
        <w:spacing w:after="0" w:afterAutospacing="0" w:line="240" w:lineRule="auto"/>
        <w:ind w:left="1213" w:firstLine="0"/>
        <w:jc w:val="left"/>
        <w:rPr>
          <w:rFonts w:ascii="Courier New" w:hAnsi="Courier New" w:cs="Courier New"/>
          <w:sz w:val="18"/>
        </w:rPr>
      </w:pPr>
      <w:r w:rsidRPr="0003054F">
        <w:rPr>
          <w:rFonts w:ascii="Courier New" w:hAnsi="Courier New" w:cs="Courier New"/>
          <w:sz w:val="18"/>
        </w:rPr>
        <w:t xml:space="preserve">            "max-val": 200,</w:t>
      </w:r>
    </w:p>
    <w:p w:rsidR="0003054F" w:rsidRPr="0003054F" w:rsidRDefault="0003054F" w:rsidP="0003054F">
      <w:pPr>
        <w:pStyle w:val="ListParagraph"/>
        <w:spacing w:after="0" w:afterAutospacing="0" w:line="240" w:lineRule="auto"/>
        <w:ind w:left="1213" w:firstLine="0"/>
        <w:jc w:val="left"/>
        <w:rPr>
          <w:rFonts w:ascii="Courier New" w:hAnsi="Courier New" w:cs="Courier New"/>
          <w:sz w:val="18"/>
        </w:rPr>
      </w:pPr>
      <w:r w:rsidRPr="0003054F">
        <w:rPr>
          <w:rFonts w:ascii="Courier New" w:hAnsi="Courier New" w:cs="Courier New"/>
          <w:sz w:val="18"/>
        </w:rPr>
        <w:t xml:space="preserve">            "allow-empty": false,</w:t>
      </w:r>
    </w:p>
    <w:p w:rsidR="0003054F" w:rsidRPr="0003054F" w:rsidRDefault="0003054F" w:rsidP="0003054F">
      <w:pPr>
        <w:pStyle w:val="ListParagraph"/>
        <w:spacing w:after="0" w:afterAutospacing="0" w:line="240" w:lineRule="auto"/>
        <w:ind w:left="1213" w:firstLine="0"/>
        <w:jc w:val="left"/>
        <w:rPr>
          <w:rFonts w:ascii="Courier New" w:hAnsi="Courier New" w:cs="Courier New"/>
          <w:sz w:val="18"/>
        </w:rPr>
      </w:pPr>
      <w:r w:rsidRPr="0003054F">
        <w:rPr>
          <w:rFonts w:ascii="Courier New" w:hAnsi="Courier New" w:cs="Courier New"/>
          <w:sz w:val="18"/>
        </w:rPr>
        <w:t xml:space="preserve">            "allow-custom": false</w:t>
      </w:r>
    </w:p>
    <w:p w:rsidR="0003054F" w:rsidRPr="0003054F" w:rsidRDefault="0003054F" w:rsidP="0003054F">
      <w:pPr>
        <w:pStyle w:val="ListParagraph"/>
        <w:spacing w:after="0" w:afterAutospacing="0" w:line="240" w:lineRule="auto"/>
        <w:ind w:left="1213" w:firstLine="0"/>
        <w:jc w:val="left"/>
        <w:rPr>
          <w:rFonts w:ascii="Courier New" w:hAnsi="Courier New" w:cs="Courier New"/>
          <w:sz w:val="18"/>
        </w:rPr>
      </w:pPr>
      <w:r w:rsidRPr="0003054F">
        <w:rPr>
          <w:rFonts w:ascii="Courier New" w:hAnsi="Courier New" w:cs="Courier New"/>
          <w:sz w:val="18"/>
        </w:rPr>
        <w:t xml:space="preserve">        }</w:t>
      </w:r>
    </w:p>
    <w:p w:rsidR="0003054F" w:rsidRPr="0003054F" w:rsidRDefault="0003054F" w:rsidP="0003054F">
      <w:pPr>
        <w:pStyle w:val="ListParagraph"/>
        <w:spacing w:after="0" w:afterAutospacing="0" w:line="240" w:lineRule="auto"/>
        <w:ind w:left="1213" w:firstLine="0"/>
        <w:jc w:val="left"/>
        <w:rPr>
          <w:rFonts w:ascii="Courier New" w:hAnsi="Courier New" w:cs="Courier New"/>
          <w:sz w:val="18"/>
        </w:rPr>
      </w:pPr>
      <w:r w:rsidRPr="0003054F">
        <w:rPr>
          <w:rFonts w:ascii="Courier New" w:hAnsi="Courier New" w:cs="Courier New"/>
          <w:sz w:val="18"/>
        </w:rPr>
        <w:t xml:space="preserve">    ]</w:t>
      </w:r>
    </w:p>
    <w:p w:rsidR="0003054F" w:rsidRDefault="0003054F" w:rsidP="0003054F">
      <w:pPr>
        <w:pStyle w:val="ListParagraph"/>
        <w:numPr>
          <w:ilvl w:val="0"/>
          <w:numId w:val="0"/>
        </w:numPr>
        <w:spacing w:after="0" w:afterAutospacing="0" w:line="240" w:lineRule="auto"/>
        <w:ind w:left="1213"/>
        <w:jc w:val="left"/>
        <w:rPr>
          <w:rFonts w:ascii="Courier New" w:hAnsi="Courier New" w:cs="Courier New"/>
          <w:sz w:val="18"/>
        </w:rPr>
      </w:pPr>
      <w:r w:rsidRPr="0003054F">
        <w:rPr>
          <w:rFonts w:ascii="Courier New" w:hAnsi="Courier New" w:cs="Courier New"/>
          <w:sz w:val="18"/>
        </w:rPr>
        <w:t>}</w:t>
      </w:r>
    </w:p>
    <w:p w:rsidR="00C44A8B" w:rsidRDefault="00C44A8B" w:rsidP="0003054F">
      <w:pPr>
        <w:pStyle w:val="ListParagraph"/>
        <w:numPr>
          <w:ilvl w:val="0"/>
          <w:numId w:val="0"/>
        </w:numPr>
        <w:spacing w:after="0" w:afterAutospacing="0" w:line="240" w:lineRule="auto"/>
        <w:ind w:left="1213"/>
        <w:jc w:val="left"/>
        <w:rPr>
          <w:rFonts w:ascii="Courier New" w:hAnsi="Courier New" w:cs="Courier New"/>
          <w:sz w:val="18"/>
        </w:rPr>
      </w:pPr>
    </w:p>
    <w:p w:rsidR="00C44A8B" w:rsidRDefault="00C44A8B" w:rsidP="0003054F">
      <w:pPr>
        <w:pStyle w:val="ListParagraph"/>
        <w:numPr>
          <w:ilvl w:val="0"/>
          <w:numId w:val="0"/>
        </w:numPr>
        <w:spacing w:after="0" w:afterAutospacing="0" w:line="240" w:lineRule="auto"/>
        <w:ind w:left="1213"/>
        <w:jc w:val="left"/>
        <w:rPr>
          <w:rFonts w:ascii="Courier New" w:hAnsi="Courier New" w:cs="Courier New"/>
          <w:sz w:val="18"/>
        </w:rPr>
      </w:pPr>
      <w:r>
        <w:rPr>
          <w:rFonts w:ascii="Courier New" w:hAnsi="Courier New" w:cs="Courier New"/>
          <w:sz w:val="18"/>
        </w:rPr>
        <w:t>Teisingai pateikus duomenis bus grąžinamas formos ID.</w:t>
      </w:r>
    </w:p>
    <w:p w:rsidR="00C44A8B" w:rsidRDefault="00C44A8B" w:rsidP="00C44A8B">
      <w:pPr>
        <w:ind w:left="360" w:hanging="360"/>
        <w:jc w:val="left"/>
        <w:rPr>
          <w:rFonts w:ascii="Courier New" w:hAnsi="Courier New" w:cs="Courier New"/>
          <w:sz w:val="18"/>
        </w:rPr>
      </w:pPr>
    </w:p>
    <w:p w:rsidR="00C44A8B" w:rsidRPr="002266D5" w:rsidRDefault="00C44A8B" w:rsidP="00C44A8B">
      <w:pPr>
        <w:pStyle w:val="ListParagraph"/>
        <w:numPr>
          <w:ilvl w:val="0"/>
          <w:numId w:val="28"/>
        </w:numPr>
        <w:jc w:val="left"/>
        <w:rPr>
          <w:rFonts w:asciiTheme="minorHAnsi" w:hAnsiTheme="minorHAnsi" w:cs="Courier New"/>
          <w:b/>
          <w:sz w:val="24"/>
          <w:szCs w:val="24"/>
        </w:rPr>
      </w:pPr>
      <w:r w:rsidRPr="002266D5">
        <w:rPr>
          <w:rFonts w:asciiTheme="minorHAnsi" w:hAnsiTheme="minorHAnsi" w:cs="Courier New"/>
          <w:b/>
          <w:sz w:val="24"/>
          <w:szCs w:val="24"/>
        </w:rPr>
        <w:t>Formos peržiūra:</w:t>
      </w:r>
    </w:p>
    <w:p w:rsidR="00C44A8B" w:rsidRPr="00C44A8B" w:rsidRDefault="00C44A8B" w:rsidP="00C44A8B">
      <w:pPr>
        <w:pStyle w:val="ListParagraph"/>
        <w:numPr>
          <w:ilvl w:val="0"/>
          <w:numId w:val="0"/>
        </w:numPr>
        <w:ind w:left="1211"/>
        <w:jc w:val="center"/>
        <w:rPr>
          <w:rFonts w:asciiTheme="minorHAnsi" w:hAnsiTheme="minorHAnsi" w:cs="Courier New"/>
          <w:sz w:val="18"/>
        </w:rPr>
      </w:pPr>
      <w:r>
        <w:rPr>
          <w:noProof/>
          <w:lang w:eastAsia="lt-LT"/>
        </w:rPr>
        <w:lastRenderedPageBreak/>
        <w:drawing>
          <wp:inline distT="0" distB="0" distL="0" distR="0" wp14:anchorId="317E953B" wp14:editId="1D438E40">
            <wp:extent cx="4687841" cy="4969565"/>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91960" cy="4973931"/>
                    </a:xfrm>
                    <a:prstGeom prst="rect">
                      <a:avLst/>
                    </a:prstGeom>
                  </pic:spPr>
                </pic:pic>
              </a:graphicData>
            </a:graphic>
          </wp:inline>
        </w:drawing>
      </w:r>
    </w:p>
    <w:p w:rsidR="003318A8" w:rsidRDefault="003318A8" w:rsidP="003318A8">
      <w:pPr>
        <w:pStyle w:val="Heading1"/>
      </w:pPr>
      <w:bookmarkStart w:id="8" w:name="_Toc416721219"/>
      <w:r w:rsidRPr="00FC2AFA">
        <w:lastRenderedPageBreak/>
        <w:t>Išvados</w:t>
      </w:r>
      <w:bookmarkEnd w:id="8"/>
    </w:p>
    <w:p w:rsidR="0000115B" w:rsidRPr="0000115B" w:rsidRDefault="0000115B" w:rsidP="0000115B">
      <w:r>
        <w:t>Darydami šį projektą įgavome patirties dirbti grupėje, susipažinome su JAVA REST karkasu, Tomcat serverių kūrimu, įvairiomis technologijomis, tokiomis kaip JSON, HTTP, taip programų testavimu. Mūsų užduotis buvo sukurti projekto „Backend“ dalį, kuri sudarytų sąlygas kitoms programos gauti, keisti, papildyti duomenis serverio duomenų bazėje.</w:t>
      </w:r>
      <w:r w:rsidR="0003054F">
        <w:t xml:space="preserve"> Projektas veikia.</w:t>
      </w:r>
    </w:p>
    <w:p w:rsidR="003318A8" w:rsidRDefault="003318A8" w:rsidP="003318A8">
      <w:pPr>
        <w:pStyle w:val="Heading1"/>
      </w:pPr>
      <w:bookmarkStart w:id="9" w:name="_Toc416721220"/>
      <w:r w:rsidRPr="00FC2AFA">
        <w:lastRenderedPageBreak/>
        <w:t>Priedai</w:t>
      </w:r>
      <w:bookmarkEnd w:id="9"/>
    </w:p>
    <w:p w:rsidR="0000115B" w:rsidRPr="0000115B" w:rsidRDefault="0000115B" w:rsidP="0000115B">
      <w:r>
        <w:t>Duomenų bazės struktūra:</w:t>
      </w:r>
    </w:p>
    <w:p w:rsidR="0000115B" w:rsidRDefault="0000115B" w:rsidP="0000115B">
      <w:r>
        <w:rPr>
          <w:noProof/>
          <w:lang w:eastAsia="lt-LT"/>
        </w:rPr>
        <w:drawing>
          <wp:inline distT="0" distB="0" distL="0" distR="0" wp14:anchorId="1C8C8FC5" wp14:editId="28D0A06D">
            <wp:extent cx="6023782" cy="51286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24635" cy="5129373"/>
                    </a:xfrm>
                    <a:prstGeom prst="rect">
                      <a:avLst/>
                    </a:prstGeom>
                  </pic:spPr>
                </pic:pic>
              </a:graphicData>
            </a:graphic>
          </wp:inline>
        </w:drawing>
      </w:r>
    </w:p>
    <w:p w:rsidR="0000115B" w:rsidRPr="0000115B" w:rsidRDefault="0000115B" w:rsidP="0000115B">
      <w:r>
        <w:rPr>
          <w:noProof/>
          <w:lang w:eastAsia="lt-LT"/>
        </w:rPr>
        <w:drawing>
          <wp:inline distT="0" distB="0" distL="0" distR="0" wp14:anchorId="09BE3615" wp14:editId="7A39D75D">
            <wp:extent cx="6191885" cy="8585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91885" cy="858520"/>
                    </a:xfrm>
                    <a:prstGeom prst="rect">
                      <a:avLst/>
                    </a:prstGeom>
                  </pic:spPr>
                </pic:pic>
              </a:graphicData>
            </a:graphic>
          </wp:inline>
        </w:drawing>
      </w:r>
    </w:p>
    <w:sectPr w:rsidR="0000115B" w:rsidRPr="0000115B" w:rsidSect="00186A18">
      <w:footerReference w:type="even" r:id="rId30"/>
      <w:footerReference w:type="default" r:id="rId31"/>
      <w:pgSz w:w="11906" w:h="16838" w:code="9"/>
      <w:pgMar w:top="1021" w:right="1021" w:bottom="567" w:left="1134" w:header="567" w:footer="567" w:gutter="0"/>
      <w:cols w:space="1296"/>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171D7" w:rsidRDefault="00A171D7" w:rsidP="00757E9B">
      <w:r>
        <w:separator/>
      </w:r>
    </w:p>
  </w:endnote>
  <w:endnote w:type="continuationSeparator" w:id="0">
    <w:p w:rsidR="00A171D7" w:rsidRDefault="00A171D7" w:rsidP="00757E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81627881"/>
      <w:docPartObj>
        <w:docPartGallery w:val="Page Numbers (Bottom of Page)"/>
        <w:docPartUnique/>
      </w:docPartObj>
    </w:sdtPr>
    <w:sdtEndPr/>
    <w:sdtContent>
      <w:p w:rsidR="00F61028" w:rsidRDefault="00F61028">
        <w:r>
          <w:fldChar w:fldCharType="begin"/>
        </w:r>
        <w:r>
          <w:instrText>PAGE   \* MERGEFORMAT</w:instrText>
        </w:r>
        <w:r>
          <w:fldChar w:fldCharType="separate"/>
        </w:r>
        <w:r>
          <w:rPr>
            <w:noProof/>
          </w:rPr>
          <w:t>14</w:t>
        </w:r>
        <w:r>
          <w:fldChar w:fldCharType="end"/>
        </w:r>
      </w:p>
    </w:sdtContent>
  </w:sdt>
  <w:p w:rsidR="00F61028" w:rsidRDefault="00F61028"/>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1305552"/>
      <w:docPartObj>
        <w:docPartGallery w:val="Page Numbers (Bottom of Page)"/>
        <w:docPartUnique/>
      </w:docPartObj>
    </w:sdtPr>
    <w:sdtEndPr/>
    <w:sdtContent>
      <w:p w:rsidR="00F61028" w:rsidRDefault="00F61028">
        <w:pPr>
          <w:jc w:val="right"/>
        </w:pPr>
        <w:r>
          <w:fldChar w:fldCharType="begin"/>
        </w:r>
        <w:r>
          <w:instrText>PAGE   \* MERGEFORMAT</w:instrText>
        </w:r>
        <w:r>
          <w:fldChar w:fldCharType="separate"/>
        </w:r>
        <w:r w:rsidR="00C45FA7">
          <w:rPr>
            <w:noProof/>
          </w:rPr>
          <w:t>21</w:t>
        </w:r>
        <w:r>
          <w:fldChar w:fldCharType="end"/>
        </w:r>
      </w:p>
    </w:sdtContent>
  </w:sdt>
  <w:p w:rsidR="00F61028" w:rsidRDefault="00F61028"/>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171D7" w:rsidRDefault="00A171D7" w:rsidP="00757E9B">
      <w:r>
        <w:separator/>
      </w:r>
    </w:p>
  </w:footnote>
  <w:footnote w:type="continuationSeparator" w:id="0">
    <w:p w:rsidR="00A171D7" w:rsidRDefault="00A171D7" w:rsidP="00757E9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5" type="#_x0000_t75" style="width:8.75pt;height:21.3pt" o:bullet="t">
        <v:imagedata r:id="rId1" o:title="Untitled-6"/>
      </v:shape>
    </w:pict>
  </w:numPicBullet>
  <w:abstractNum w:abstractNumId="0" w15:restartNumberingAfterBreak="0">
    <w:nsid w:val="FFFFFF7C"/>
    <w:multiLevelType w:val="singleLevel"/>
    <w:tmpl w:val="051411E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286D3E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B2290D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70ACF9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DB6CF6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4BA64B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B8EE79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884D7A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FC2D6B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A049A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D727539"/>
    <w:multiLevelType w:val="multilevel"/>
    <w:tmpl w:val="0427001F"/>
    <w:lvl w:ilvl="0">
      <w:start w:val="1"/>
      <w:numFmt w:val="decimal"/>
      <w:lvlText w:val="%1."/>
      <w:lvlJc w:val="left"/>
      <w:pPr>
        <w:ind w:left="717" w:hanging="360"/>
      </w:pPr>
    </w:lvl>
    <w:lvl w:ilvl="1">
      <w:start w:val="1"/>
      <w:numFmt w:val="decimal"/>
      <w:lvlText w:val="%1.%2."/>
      <w:lvlJc w:val="left"/>
      <w:pPr>
        <w:ind w:left="1149" w:hanging="432"/>
      </w:pPr>
    </w:lvl>
    <w:lvl w:ilvl="2">
      <w:start w:val="1"/>
      <w:numFmt w:val="decimal"/>
      <w:lvlText w:val="%1.%2.%3."/>
      <w:lvlJc w:val="left"/>
      <w:pPr>
        <w:ind w:left="1581" w:hanging="504"/>
      </w:pPr>
    </w:lvl>
    <w:lvl w:ilvl="3">
      <w:start w:val="1"/>
      <w:numFmt w:val="decimal"/>
      <w:lvlText w:val="%1.%2.%3.%4."/>
      <w:lvlJc w:val="left"/>
      <w:pPr>
        <w:ind w:left="2085" w:hanging="648"/>
      </w:pPr>
    </w:lvl>
    <w:lvl w:ilvl="4">
      <w:start w:val="1"/>
      <w:numFmt w:val="decimal"/>
      <w:lvlText w:val="%1.%2.%3.%4.%5."/>
      <w:lvlJc w:val="left"/>
      <w:pPr>
        <w:ind w:left="2589" w:hanging="792"/>
      </w:pPr>
    </w:lvl>
    <w:lvl w:ilvl="5">
      <w:start w:val="1"/>
      <w:numFmt w:val="decimal"/>
      <w:lvlText w:val="%1.%2.%3.%4.%5.%6."/>
      <w:lvlJc w:val="left"/>
      <w:pPr>
        <w:ind w:left="3093" w:hanging="936"/>
      </w:pPr>
    </w:lvl>
    <w:lvl w:ilvl="6">
      <w:start w:val="1"/>
      <w:numFmt w:val="decimal"/>
      <w:lvlText w:val="%1.%2.%3.%4.%5.%6.%7."/>
      <w:lvlJc w:val="left"/>
      <w:pPr>
        <w:ind w:left="3597" w:hanging="1080"/>
      </w:pPr>
    </w:lvl>
    <w:lvl w:ilvl="7">
      <w:start w:val="1"/>
      <w:numFmt w:val="decimal"/>
      <w:lvlText w:val="%1.%2.%3.%4.%5.%6.%7.%8."/>
      <w:lvlJc w:val="left"/>
      <w:pPr>
        <w:ind w:left="4101" w:hanging="1224"/>
      </w:pPr>
    </w:lvl>
    <w:lvl w:ilvl="8">
      <w:start w:val="1"/>
      <w:numFmt w:val="decimal"/>
      <w:lvlText w:val="%1.%2.%3.%4.%5.%6.%7.%8.%9."/>
      <w:lvlJc w:val="left"/>
      <w:pPr>
        <w:ind w:left="4677" w:hanging="1440"/>
      </w:pPr>
    </w:lvl>
  </w:abstractNum>
  <w:abstractNum w:abstractNumId="11" w15:restartNumberingAfterBreak="0">
    <w:nsid w:val="1201522B"/>
    <w:multiLevelType w:val="hybridMultilevel"/>
    <w:tmpl w:val="3876660C"/>
    <w:lvl w:ilvl="0" w:tplc="ABF8F85A">
      <w:start w:val="1"/>
      <w:numFmt w:val="decimal"/>
      <w:lvlText w:val="%1."/>
      <w:lvlJc w:val="left"/>
      <w:pPr>
        <w:ind w:left="-1422" w:hanging="360"/>
      </w:pPr>
    </w:lvl>
    <w:lvl w:ilvl="1" w:tplc="04270019" w:tentative="1">
      <w:start w:val="1"/>
      <w:numFmt w:val="lowerLetter"/>
      <w:lvlText w:val="%2."/>
      <w:lvlJc w:val="left"/>
      <w:pPr>
        <w:ind w:left="-702" w:hanging="360"/>
      </w:pPr>
    </w:lvl>
    <w:lvl w:ilvl="2" w:tplc="0427001B" w:tentative="1">
      <w:start w:val="1"/>
      <w:numFmt w:val="lowerRoman"/>
      <w:lvlText w:val="%3."/>
      <w:lvlJc w:val="right"/>
      <w:pPr>
        <w:ind w:left="18" w:hanging="180"/>
      </w:pPr>
    </w:lvl>
    <w:lvl w:ilvl="3" w:tplc="0427000F" w:tentative="1">
      <w:start w:val="1"/>
      <w:numFmt w:val="decimal"/>
      <w:lvlText w:val="%4."/>
      <w:lvlJc w:val="left"/>
      <w:pPr>
        <w:ind w:left="738" w:hanging="360"/>
      </w:pPr>
    </w:lvl>
    <w:lvl w:ilvl="4" w:tplc="04270019" w:tentative="1">
      <w:start w:val="1"/>
      <w:numFmt w:val="lowerLetter"/>
      <w:lvlText w:val="%5."/>
      <w:lvlJc w:val="left"/>
      <w:pPr>
        <w:ind w:left="1458" w:hanging="360"/>
      </w:pPr>
    </w:lvl>
    <w:lvl w:ilvl="5" w:tplc="0427001B" w:tentative="1">
      <w:start w:val="1"/>
      <w:numFmt w:val="lowerRoman"/>
      <w:lvlText w:val="%6."/>
      <w:lvlJc w:val="right"/>
      <w:pPr>
        <w:ind w:left="2178" w:hanging="180"/>
      </w:pPr>
    </w:lvl>
    <w:lvl w:ilvl="6" w:tplc="0427000F" w:tentative="1">
      <w:start w:val="1"/>
      <w:numFmt w:val="decimal"/>
      <w:lvlText w:val="%7."/>
      <w:lvlJc w:val="left"/>
      <w:pPr>
        <w:ind w:left="2898" w:hanging="360"/>
      </w:pPr>
    </w:lvl>
    <w:lvl w:ilvl="7" w:tplc="04270019" w:tentative="1">
      <w:start w:val="1"/>
      <w:numFmt w:val="lowerLetter"/>
      <w:lvlText w:val="%8."/>
      <w:lvlJc w:val="left"/>
      <w:pPr>
        <w:ind w:left="3618" w:hanging="360"/>
      </w:pPr>
    </w:lvl>
    <w:lvl w:ilvl="8" w:tplc="0427001B" w:tentative="1">
      <w:start w:val="1"/>
      <w:numFmt w:val="lowerRoman"/>
      <w:lvlText w:val="%9."/>
      <w:lvlJc w:val="right"/>
      <w:pPr>
        <w:ind w:left="4338" w:hanging="180"/>
      </w:pPr>
    </w:lvl>
  </w:abstractNum>
  <w:abstractNum w:abstractNumId="12" w15:restartNumberingAfterBreak="0">
    <w:nsid w:val="18D43E50"/>
    <w:multiLevelType w:val="multilevel"/>
    <w:tmpl w:val="D60881E0"/>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3" w15:restartNumberingAfterBreak="0">
    <w:nsid w:val="19E75DF3"/>
    <w:multiLevelType w:val="hybridMultilevel"/>
    <w:tmpl w:val="D42E5F44"/>
    <w:lvl w:ilvl="0" w:tplc="1102CCD6">
      <w:start w:val="1"/>
      <w:numFmt w:val="decimal"/>
      <w:lvlText w:val="%1."/>
      <w:lvlJc w:val="left"/>
      <w:pPr>
        <w:ind w:left="1211" w:hanging="360"/>
      </w:pPr>
      <w:rPr>
        <w:rFonts w:hint="default"/>
      </w:rPr>
    </w:lvl>
    <w:lvl w:ilvl="1" w:tplc="04270019" w:tentative="1">
      <w:start w:val="1"/>
      <w:numFmt w:val="lowerLetter"/>
      <w:lvlText w:val="%2."/>
      <w:lvlJc w:val="left"/>
      <w:pPr>
        <w:ind w:left="1931" w:hanging="360"/>
      </w:pPr>
    </w:lvl>
    <w:lvl w:ilvl="2" w:tplc="0427001B" w:tentative="1">
      <w:start w:val="1"/>
      <w:numFmt w:val="lowerRoman"/>
      <w:lvlText w:val="%3."/>
      <w:lvlJc w:val="right"/>
      <w:pPr>
        <w:ind w:left="2651" w:hanging="180"/>
      </w:pPr>
    </w:lvl>
    <w:lvl w:ilvl="3" w:tplc="0427000F" w:tentative="1">
      <w:start w:val="1"/>
      <w:numFmt w:val="decimal"/>
      <w:lvlText w:val="%4."/>
      <w:lvlJc w:val="left"/>
      <w:pPr>
        <w:ind w:left="3371" w:hanging="360"/>
      </w:pPr>
    </w:lvl>
    <w:lvl w:ilvl="4" w:tplc="04270019" w:tentative="1">
      <w:start w:val="1"/>
      <w:numFmt w:val="lowerLetter"/>
      <w:lvlText w:val="%5."/>
      <w:lvlJc w:val="left"/>
      <w:pPr>
        <w:ind w:left="4091" w:hanging="360"/>
      </w:pPr>
    </w:lvl>
    <w:lvl w:ilvl="5" w:tplc="0427001B" w:tentative="1">
      <w:start w:val="1"/>
      <w:numFmt w:val="lowerRoman"/>
      <w:lvlText w:val="%6."/>
      <w:lvlJc w:val="right"/>
      <w:pPr>
        <w:ind w:left="4811" w:hanging="180"/>
      </w:pPr>
    </w:lvl>
    <w:lvl w:ilvl="6" w:tplc="0427000F" w:tentative="1">
      <w:start w:val="1"/>
      <w:numFmt w:val="decimal"/>
      <w:lvlText w:val="%7."/>
      <w:lvlJc w:val="left"/>
      <w:pPr>
        <w:ind w:left="5531" w:hanging="360"/>
      </w:pPr>
    </w:lvl>
    <w:lvl w:ilvl="7" w:tplc="04270019" w:tentative="1">
      <w:start w:val="1"/>
      <w:numFmt w:val="lowerLetter"/>
      <w:lvlText w:val="%8."/>
      <w:lvlJc w:val="left"/>
      <w:pPr>
        <w:ind w:left="6251" w:hanging="360"/>
      </w:pPr>
    </w:lvl>
    <w:lvl w:ilvl="8" w:tplc="0427001B" w:tentative="1">
      <w:start w:val="1"/>
      <w:numFmt w:val="lowerRoman"/>
      <w:lvlText w:val="%9."/>
      <w:lvlJc w:val="right"/>
      <w:pPr>
        <w:ind w:left="6971" w:hanging="180"/>
      </w:pPr>
    </w:lvl>
  </w:abstractNum>
  <w:abstractNum w:abstractNumId="14" w15:restartNumberingAfterBreak="0">
    <w:nsid w:val="20F21CAE"/>
    <w:multiLevelType w:val="multilevel"/>
    <w:tmpl w:val="37645AA4"/>
    <w:name w:val="SkyriuNumeravimas"/>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decimal"/>
      <w:pStyle w:val="Heading6"/>
      <w:suff w:val="space"/>
      <w:lvlText w:val="%1.%2.%3.%4.%5.%6."/>
      <w:lvlJc w:val="left"/>
      <w:pPr>
        <w:ind w:left="0" w:firstLine="0"/>
      </w:pPr>
      <w:rPr>
        <w:rFonts w:hint="default"/>
      </w:rPr>
    </w:lvl>
    <w:lvl w:ilvl="6">
      <w:start w:val="1"/>
      <w:numFmt w:val="decimal"/>
      <w:pStyle w:val="Heading7"/>
      <w:suff w:val="space"/>
      <w:lvlText w:val="%1.%2.%3.%4.%5.%6.%7."/>
      <w:lvlJc w:val="left"/>
      <w:pPr>
        <w:ind w:left="0" w:firstLine="0"/>
      </w:pPr>
      <w:rPr>
        <w:rFonts w:hint="default"/>
      </w:rPr>
    </w:lvl>
    <w:lvl w:ilvl="7">
      <w:start w:val="1"/>
      <w:numFmt w:val="decimal"/>
      <w:pStyle w:val="Heading8"/>
      <w:suff w:val="space"/>
      <w:lvlText w:val="%1.%2.%3.%4.%5.%6.%7.%8."/>
      <w:lvlJc w:val="left"/>
      <w:pPr>
        <w:ind w:left="0" w:firstLine="0"/>
      </w:pPr>
      <w:rPr>
        <w:rFonts w:hint="default"/>
      </w:rPr>
    </w:lvl>
    <w:lvl w:ilvl="8">
      <w:start w:val="1"/>
      <w:numFmt w:val="decimal"/>
      <w:pStyle w:val="Heading9"/>
      <w:suff w:val="space"/>
      <w:lvlText w:val="%1.%2.%3.%4.%5.%6.%7.%8.%9."/>
      <w:lvlJc w:val="left"/>
      <w:pPr>
        <w:ind w:left="0" w:firstLine="0"/>
      </w:pPr>
      <w:rPr>
        <w:rFonts w:hint="default"/>
      </w:rPr>
    </w:lvl>
  </w:abstractNum>
  <w:abstractNum w:abstractNumId="15" w15:restartNumberingAfterBreak="0">
    <w:nsid w:val="223C06F7"/>
    <w:multiLevelType w:val="multilevel"/>
    <w:tmpl w:val="830030C4"/>
    <w:lvl w:ilvl="0">
      <w:start w:val="1"/>
      <w:numFmt w:val="decimal"/>
      <w:lvlText w:val="%1. "/>
      <w:lvlJc w:val="left"/>
      <w:pPr>
        <w:ind w:left="360" w:hanging="360"/>
      </w:pPr>
      <w:rPr>
        <w:rFonts w:ascii="Arial" w:hAnsi="Arial" w:hint="default"/>
        <w:b/>
        <w:bCs w:val="0"/>
        <w:i w:val="0"/>
        <w:iCs w:val="0"/>
        <w:caps w:val="0"/>
        <w:smallCaps w:val="0"/>
        <w:strike w:val="0"/>
        <w:dstrike w:val="0"/>
        <w:outline w:val="0"/>
        <w:shadow w:val="0"/>
        <w:emboss w:val="0"/>
        <w:imprint w:val="0"/>
        <w:noProof w:val="0"/>
        <w:vanish w:val="0"/>
        <w:color w:val="000000" w:themeColor="text1"/>
        <w:spacing w:val="0"/>
        <w:kern w:val="0"/>
        <w:position w:val="0"/>
        <w:sz w:val="5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ADF317E"/>
    <w:multiLevelType w:val="hybridMultilevel"/>
    <w:tmpl w:val="E93C554A"/>
    <w:lvl w:ilvl="0" w:tplc="3FE6D6BA">
      <w:start w:val="1"/>
      <w:numFmt w:val="bullet"/>
      <w:pStyle w:val="ListParagraph"/>
      <w:lvlText w:val=""/>
      <w:lvlPicBulletId w:val="0"/>
      <w:lvlJc w:val="left"/>
      <w:pPr>
        <w:ind w:left="1429" w:hanging="360"/>
      </w:pPr>
      <w:rPr>
        <w:rFonts w:ascii="Symbol" w:hAnsi="Symbol" w:hint="default"/>
        <w:color w:val="auto"/>
      </w:rPr>
    </w:lvl>
    <w:lvl w:ilvl="1" w:tplc="487C5564">
      <w:start w:val="1"/>
      <w:numFmt w:val="bullet"/>
      <w:lvlText w:val=""/>
      <w:lvlPicBulletId w:val="0"/>
      <w:lvlJc w:val="left"/>
      <w:pPr>
        <w:ind w:left="2149" w:hanging="360"/>
      </w:pPr>
      <w:rPr>
        <w:rFonts w:ascii="Symbol" w:hAnsi="Symbol" w:hint="default"/>
        <w:color w:val="auto"/>
      </w:rPr>
    </w:lvl>
    <w:lvl w:ilvl="2" w:tplc="04250005">
      <w:start w:val="1"/>
      <w:numFmt w:val="bullet"/>
      <w:lvlText w:val=""/>
      <w:lvlJc w:val="left"/>
      <w:pPr>
        <w:ind w:left="2869" w:hanging="360"/>
      </w:pPr>
      <w:rPr>
        <w:rFonts w:ascii="Wingdings" w:hAnsi="Wingdings" w:hint="default"/>
      </w:rPr>
    </w:lvl>
    <w:lvl w:ilvl="3" w:tplc="04250001" w:tentative="1">
      <w:start w:val="1"/>
      <w:numFmt w:val="bullet"/>
      <w:lvlText w:val=""/>
      <w:lvlJc w:val="left"/>
      <w:pPr>
        <w:ind w:left="3589" w:hanging="360"/>
      </w:pPr>
      <w:rPr>
        <w:rFonts w:ascii="Symbol" w:hAnsi="Symbol" w:hint="default"/>
      </w:rPr>
    </w:lvl>
    <w:lvl w:ilvl="4" w:tplc="04250003" w:tentative="1">
      <w:start w:val="1"/>
      <w:numFmt w:val="bullet"/>
      <w:lvlText w:val="o"/>
      <w:lvlJc w:val="left"/>
      <w:pPr>
        <w:ind w:left="4309" w:hanging="360"/>
      </w:pPr>
      <w:rPr>
        <w:rFonts w:ascii="Courier New" w:hAnsi="Courier New" w:cs="Courier New" w:hint="default"/>
      </w:rPr>
    </w:lvl>
    <w:lvl w:ilvl="5" w:tplc="04250005" w:tentative="1">
      <w:start w:val="1"/>
      <w:numFmt w:val="bullet"/>
      <w:lvlText w:val=""/>
      <w:lvlJc w:val="left"/>
      <w:pPr>
        <w:ind w:left="5029" w:hanging="360"/>
      </w:pPr>
      <w:rPr>
        <w:rFonts w:ascii="Wingdings" w:hAnsi="Wingdings" w:hint="default"/>
      </w:rPr>
    </w:lvl>
    <w:lvl w:ilvl="6" w:tplc="04250001" w:tentative="1">
      <w:start w:val="1"/>
      <w:numFmt w:val="bullet"/>
      <w:lvlText w:val=""/>
      <w:lvlJc w:val="left"/>
      <w:pPr>
        <w:ind w:left="5749" w:hanging="360"/>
      </w:pPr>
      <w:rPr>
        <w:rFonts w:ascii="Symbol" w:hAnsi="Symbol" w:hint="default"/>
      </w:rPr>
    </w:lvl>
    <w:lvl w:ilvl="7" w:tplc="04250003" w:tentative="1">
      <w:start w:val="1"/>
      <w:numFmt w:val="bullet"/>
      <w:lvlText w:val="o"/>
      <w:lvlJc w:val="left"/>
      <w:pPr>
        <w:ind w:left="6469" w:hanging="360"/>
      </w:pPr>
      <w:rPr>
        <w:rFonts w:ascii="Courier New" w:hAnsi="Courier New" w:cs="Courier New" w:hint="default"/>
      </w:rPr>
    </w:lvl>
    <w:lvl w:ilvl="8" w:tplc="04250005" w:tentative="1">
      <w:start w:val="1"/>
      <w:numFmt w:val="bullet"/>
      <w:lvlText w:val=""/>
      <w:lvlJc w:val="left"/>
      <w:pPr>
        <w:ind w:left="7189" w:hanging="360"/>
      </w:pPr>
      <w:rPr>
        <w:rFonts w:ascii="Wingdings" w:hAnsi="Wingdings" w:hint="default"/>
      </w:rPr>
    </w:lvl>
  </w:abstractNum>
  <w:abstractNum w:abstractNumId="17" w15:restartNumberingAfterBreak="0">
    <w:nsid w:val="438B708A"/>
    <w:multiLevelType w:val="multilevel"/>
    <w:tmpl w:val="84E83420"/>
    <w:name w:val="SKYRIU_NUMERACIJA"/>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8" w15:restartNumberingAfterBreak="0">
    <w:nsid w:val="454D5340"/>
    <w:multiLevelType w:val="hybridMultilevel"/>
    <w:tmpl w:val="BF6C3B1A"/>
    <w:lvl w:ilvl="0" w:tplc="BDDAD264">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9" w15:restartNumberingAfterBreak="0">
    <w:nsid w:val="508D69C4"/>
    <w:multiLevelType w:val="hybridMultilevel"/>
    <w:tmpl w:val="86FE3E9A"/>
    <w:lvl w:ilvl="0" w:tplc="A25ACA90">
      <w:start w:val="1"/>
      <w:numFmt w:val="decimal"/>
      <w:lvlText w:val="%1 lentelė. "/>
      <w:lvlJc w:val="left"/>
      <w:pPr>
        <w:ind w:left="123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0" w15:restartNumberingAfterBreak="0">
    <w:nsid w:val="5BD67980"/>
    <w:multiLevelType w:val="multilevel"/>
    <w:tmpl w:val="B2BAFA8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5E9E19E2"/>
    <w:multiLevelType w:val="hybridMultilevel"/>
    <w:tmpl w:val="412E099E"/>
    <w:lvl w:ilvl="0" w:tplc="912CD2D4">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2" w15:restartNumberingAfterBreak="0">
    <w:nsid w:val="6B945C0C"/>
    <w:multiLevelType w:val="multilevel"/>
    <w:tmpl w:val="2AAEE02E"/>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3" w15:restartNumberingAfterBreak="0">
    <w:nsid w:val="6DFA5131"/>
    <w:multiLevelType w:val="multilevel"/>
    <w:tmpl w:val="84E83420"/>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4" w15:restartNumberingAfterBreak="0">
    <w:nsid w:val="762D63A8"/>
    <w:multiLevelType w:val="hybridMultilevel"/>
    <w:tmpl w:val="12F485E0"/>
    <w:lvl w:ilvl="0" w:tplc="0427000F">
      <w:start w:val="1"/>
      <w:numFmt w:val="decimal"/>
      <w:lvlText w:val="%1."/>
      <w:lvlJc w:val="left"/>
      <w:pPr>
        <w:ind w:left="720" w:hanging="360"/>
      </w:pPr>
      <w:rPr>
        <w:rFonts w:hint="default"/>
      </w:rPr>
    </w:lvl>
    <w:lvl w:ilvl="1" w:tplc="04270019">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5" w15:restartNumberingAfterBreak="0">
    <w:nsid w:val="7C10391E"/>
    <w:multiLevelType w:val="hybridMultilevel"/>
    <w:tmpl w:val="0ED0A5F0"/>
    <w:lvl w:ilvl="0" w:tplc="5BB24AD8">
      <w:start w:val="1"/>
      <w:numFmt w:val="decimal"/>
      <w:lvlText w:val="%1."/>
      <w:lvlJc w:val="left"/>
      <w:pPr>
        <w:ind w:left="1211" w:hanging="360"/>
      </w:pPr>
      <w:rPr>
        <w:rFonts w:asciiTheme="minorHAnsi" w:hAnsiTheme="minorHAnsi" w:hint="default"/>
      </w:rPr>
    </w:lvl>
    <w:lvl w:ilvl="1" w:tplc="04270019" w:tentative="1">
      <w:start w:val="1"/>
      <w:numFmt w:val="lowerLetter"/>
      <w:lvlText w:val="%2."/>
      <w:lvlJc w:val="left"/>
      <w:pPr>
        <w:ind w:left="1931" w:hanging="360"/>
      </w:pPr>
    </w:lvl>
    <w:lvl w:ilvl="2" w:tplc="0427001B" w:tentative="1">
      <w:start w:val="1"/>
      <w:numFmt w:val="lowerRoman"/>
      <w:lvlText w:val="%3."/>
      <w:lvlJc w:val="right"/>
      <w:pPr>
        <w:ind w:left="2651" w:hanging="180"/>
      </w:pPr>
    </w:lvl>
    <w:lvl w:ilvl="3" w:tplc="0427000F" w:tentative="1">
      <w:start w:val="1"/>
      <w:numFmt w:val="decimal"/>
      <w:lvlText w:val="%4."/>
      <w:lvlJc w:val="left"/>
      <w:pPr>
        <w:ind w:left="3371" w:hanging="360"/>
      </w:pPr>
    </w:lvl>
    <w:lvl w:ilvl="4" w:tplc="04270019" w:tentative="1">
      <w:start w:val="1"/>
      <w:numFmt w:val="lowerLetter"/>
      <w:lvlText w:val="%5."/>
      <w:lvlJc w:val="left"/>
      <w:pPr>
        <w:ind w:left="4091" w:hanging="360"/>
      </w:pPr>
    </w:lvl>
    <w:lvl w:ilvl="5" w:tplc="0427001B" w:tentative="1">
      <w:start w:val="1"/>
      <w:numFmt w:val="lowerRoman"/>
      <w:lvlText w:val="%6."/>
      <w:lvlJc w:val="right"/>
      <w:pPr>
        <w:ind w:left="4811" w:hanging="180"/>
      </w:pPr>
    </w:lvl>
    <w:lvl w:ilvl="6" w:tplc="0427000F" w:tentative="1">
      <w:start w:val="1"/>
      <w:numFmt w:val="decimal"/>
      <w:lvlText w:val="%7."/>
      <w:lvlJc w:val="left"/>
      <w:pPr>
        <w:ind w:left="5531" w:hanging="360"/>
      </w:pPr>
    </w:lvl>
    <w:lvl w:ilvl="7" w:tplc="04270019" w:tentative="1">
      <w:start w:val="1"/>
      <w:numFmt w:val="lowerLetter"/>
      <w:lvlText w:val="%8."/>
      <w:lvlJc w:val="left"/>
      <w:pPr>
        <w:ind w:left="6251" w:hanging="360"/>
      </w:pPr>
    </w:lvl>
    <w:lvl w:ilvl="8" w:tplc="0427001B" w:tentative="1">
      <w:start w:val="1"/>
      <w:numFmt w:val="lowerRoman"/>
      <w:lvlText w:val="%9."/>
      <w:lvlJc w:val="right"/>
      <w:pPr>
        <w:ind w:left="6971" w:hanging="180"/>
      </w:pPr>
    </w:lvl>
  </w:abstractNum>
  <w:num w:numId="1">
    <w:abstractNumId w:val="21"/>
  </w:num>
  <w:num w:numId="2">
    <w:abstractNumId w:val="11"/>
  </w:num>
  <w:num w:numId="3">
    <w:abstractNumId w:val="10"/>
  </w:num>
  <w:num w:numId="4">
    <w:abstractNumId w:val="17"/>
  </w:num>
  <w:num w:numId="5">
    <w:abstractNumId w:val="19"/>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2"/>
  </w:num>
  <w:num w:numId="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2"/>
  </w:num>
  <w:num w:numId="19">
    <w:abstractNumId w:val="14"/>
  </w:num>
  <w:num w:numId="20">
    <w:abstractNumId w:val="20"/>
  </w:num>
  <w:num w:numId="21">
    <w:abstractNumId w:val="23"/>
  </w:num>
  <w:num w:numId="22">
    <w:abstractNumId w:val="16"/>
  </w:num>
  <w:num w:numId="23">
    <w:abstractNumId w:val="15"/>
  </w:num>
  <w:num w:numId="24">
    <w:abstractNumId w:val="15"/>
    <w:lvlOverride w:ilvl="0">
      <w:startOverride w:val="1"/>
    </w:lvlOverride>
  </w:num>
  <w:num w:numId="25">
    <w:abstractNumId w:val="13"/>
  </w:num>
  <w:num w:numId="26">
    <w:abstractNumId w:val="24"/>
  </w:num>
  <w:num w:numId="27">
    <w:abstractNumId w:val="18"/>
  </w:num>
  <w:num w:numId="2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1296"/>
  <w:hyphenationZone w:val="396"/>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1C76"/>
    <w:rsid w:val="00000719"/>
    <w:rsid w:val="0000115B"/>
    <w:rsid w:val="00002717"/>
    <w:rsid w:val="0001340F"/>
    <w:rsid w:val="000142E7"/>
    <w:rsid w:val="0003054F"/>
    <w:rsid w:val="000311B2"/>
    <w:rsid w:val="0005543D"/>
    <w:rsid w:val="0005574C"/>
    <w:rsid w:val="0006051D"/>
    <w:rsid w:val="00063CC1"/>
    <w:rsid w:val="0007072B"/>
    <w:rsid w:val="00086B87"/>
    <w:rsid w:val="00094E2C"/>
    <w:rsid w:val="000957DA"/>
    <w:rsid w:val="000B674F"/>
    <w:rsid w:val="000D3495"/>
    <w:rsid w:val="000F258E"/>
    <w:rsid w:val="000F4B24"/>
    <w:rsid w:val="000F50BA"/>
    <w:rsid w:val="001111F0"/>
    <w:rsid w:val="00127695"/>
    <w:rsid w:val="00147CE7"/>
    <w:rsid w:val="001605D0"/>
    <w:rsid w:val="001717FD"/>
    <w:rsid w:val="00186A18"/>
    <w:rsid w:val="001973B7"/>
    <w:rsid w:val="001A73D2"/>
    <w:rsid w:val="001C32BC"/>
    <w:rsid w:val="001D6B69"/>
    <w:rsid w:val="001F4D18"/>
    <w:rsid w:val="00211EAD"/>
    <w:rsid w:val="002266D5"/>
    <w:rsid w:val="00226D57"/>
    <w:rsid w:val="00241F44"/>
    <w:rsid w:val="00246EC7"/>
    <w:rsid w:val="0025213F"/>
    <w:rsid w:val="00270588"/>
    <w:rsid w:val="00272E93"/>
    <w:rsid w:val="0029227E"/>
    <w:rsid w:val="002937C6"/>
    <w:rsid w:val="00296F15"/>
    <w:rsid w:val="002C274F"/>
    <w:rsid w:val="002D302E"/>
    <w:rsid w:val="002D3C07"/>
    <w:rsid w:val="002F0850"/>
    <w:rsid w:val="002F3AEE"/>
    <w:rsid w:val="00325CD9"/>
    <w:rsid w:val="003318A8"/>
    <w:rsid w:val="00362AE9"/>
    <w:rsid w:val="0037128A"/>
    <w:rsid w:val="00380A53"/>
    <w:rsid w:val="00385651"/>
    <w:rsid w:val="0038590A"/>
    <w:rsid w:val="0038727D"/>
    <w:rsid w:val="003B075E"/>
    <w:rsid w:val="003C4C6F"/>
    <w:rsid w:val="003E6A25"/>
    <w:rsid w:val="004113D5"/>
    <w:rsid w:val="00420203"/>
    <w:rsid w:val="00452617"/>
    <w:rsid w:val="004635D5"/>
    <w:rsid w:val="00476581"/>
    <w:rsid w:val="004B7C6C"/>
    <w:rsid w:val="004C3753"/>
    <w:rsid w:val="004D5F32"/>
    <w:rsid w:val="004E155D"/>
    <w:rsid w:val="004F2962"/>
    <w:rsid w:val="004F6E5C"/>
    <w:rsid w:val="004F73AA"/>
    <w:rsid w:val="00505FE2"/>
    <w:rsid w:val="00524117"/>
    <w:rsid w:val="00526E85"/>
    <w:rsid w:val="00566144"/>
    <w:rsid w:val="005752A5"/>
    <w:rsid w:val="00581C84"/>
    <w:rsid w:val="005870C2"/>
    <w:rsid w:val="005B0271"/>
    <w:rsid w:val="005C5C65"/>
    <w:rsid w:val="005D783D"/>
    <w:rsid w:val="005E5245"/>
    <w:rsid w:val="00612378"/>
    <w:rsid w:val="0066218B"/>
    <w:rsid w:val="00662797"/>
    <w:rsid w:val="006870D6"/>
    <w:rsid w:val="00695260"/>
    <w:rsid w:val="00696AAB"/>
    <w:rsid w:val="00697D35"/>
    <w:rsid w:val="006C517D"/>
    <w:rsid w:val="006D192F"/>
    <w:rsid w:val="006D6B0F"/>
    <w:rsid w:val="006D72AF"/>
    <w:rsid w:val="006D7DD1"/>
    <w:rsid w:val="006F4D02"/>
    <w:rsid w:val="00701804"/>
    <w:rsid w:val="00705967"/>
    <w:rsid w:val="00715625"/>
    <w:rsid w:val="00726E44"/>
    <w:rsid w:val="00733FB6"/>
    <w:rsid w:val="00745972"/>
    <w:rsid w:val="00757254"/>
    <w:rsid w:val="00757E9B"/>
    <w:rsid w:val="007646F4"/>
    <w:rsid w:val="00782D53"/>
    <w:rsid w:val="0078696A"/>
    <w:rsid w:val="007C0425"/>
    <w:rsid w:val="007C3EBD"/>
    <w:rsid w:val="007C4017"/>
    <w:rsid w:val="007F2C56"/>
    <w:rsid w:val="007F7C16"/>
    <w:rsid w:val="008028A1"/>
    <w:rsid w:val="00805EA6"/>
    <w:rsid w:val="008208DD"/>
    <w:rsid w:val="00826FB3"/>
    <w:rsid w:val="00850168"/>
    <w:rsid w:val="00851319"/>
    <w:rsid w:val="0085758A"/>
    <w:rsid w:val="0087440F"/>
    <w:rsid w:val="008803C9"/>
    <w:rsid w:val="008962DD"/>
    <w:rsid w:val="008B4701"/>
    <w:rsid w:val="008D2931"/>
    <w:rsid w:val="008D6DF6"/>
    <w:rsid w:val="00905ADD"/>
    <w:rsid w:val="0091328E"/>
    <w:rsid w:val="0093635A"/>
    <w:rsid w:val="00957521"/>
    <w:rsid w:val="00957535"/>
    <w:rsid w:val="00970FC7"/>
    <w:rsid w:val="00974BB2"/>
    <w:rsid w:val="009823C6"/>
    <w:rsid w:val="009A06A0"/>
    <w:rsid w:val="009D178A"/>
    <w:rsid w:val="009D2443"/>
    <w:rsid w:val="00A03FBA"/>
    <w:rsid w:val="00A10669"/>
    <w:rsid w:val="00A115E7"/>
    <w:rsid w:val="00A171D7"/>
    <w:rsid w:val="00A24E88"/>
    <w:rsid w:val="00A37022"/>
    <w:rsid w:val="00AB1CB0"/>
    <w:rsid w:val="00AB395B"/>
    <w:rsid w:val="00AC4684"/>
    <w:rsid w:val="00AD1C76"/>
    <w:rsid w:val="00AE7BE7"/>
    <w:rsid w:val="00B1425B"/>
    <w:rsid w:val="00B23AD7"/>
    <w:rsid w:val="00B57C82"/>
    <w:rsid w:val="00B80249"/>
    <w:rsid w:val="00B81CAC"/>
    <w:rsid w:val="00BA660A"/>
    <w:rsid w:val="00BA7B37"/>
    <w:rsid w:val="00BB0CA6"/>
    <w:rsid w:val="00BD525A"/>
    <w:rsid w:val="00C01FFB"/>
    <w:rsid w:val="00C07793"/>
    <w:rsid w:val="00C10965"/>
    <w:rsid w:val="00C14364"/>
    <w:rsid w:val="00C321A9"/>
    <w:rsid w:val="00C33AE4"/>
    <w:rsid w:val="00C44A8B"/>
    <w:rsid w:val="00C45FA7"/>
    <w:rsid w:val="00C909BF"/>
    <w:rsid w:val="00C96CB1"/>
    <w:rsid w:val="00CB374F"/>
    <w:rsid w:val="00CB5F99"/>
    <w:rsid w:val="00CC48E2"/>
    <w:rsid w:val="00CD0D44"/>
    <w:rsid w:val="00D14A78"/>
    <w:rsid w:val="00D25139"/>
    <w:rsid w:val="00D6315B"/>
    <w:rsid w:val="00D9616A"/>
    <w:rsid w:val="00DA4100"/>
    <w:rsid w:val="00DB765E"/>
    <w:rsid w:val="00DC772D"/>
    <w:rsid w:val="00DD06CE"/>
    <w:rsid w:val="00DE17E3"/>
    <w:rsid w:val="00DE35D9"/>
    <w:rsid w:val="00DF0FF3"/>
    <w:rsid w:val="00DF4C67"/>
    <w:rsid w:val="00E0467F"/>
    <w:rsid w:val="00E111E1"/>
    <w:rsid w:val="00E32791"/>
    <w:rsid w:val="00E42167"/>
    <w:rsid w:val="00E45FFA"/>
    <w:rsid w:val="00E726FD"/>
    <w:rsid w:val="00EA08B7"/>
    <w:rsid w:val="00EA0B95"/>
    <w:rsid w:val="00EA37D4"/>
    <w:rsid w:val="00EB4C4E"/>
    <w:rsid w:val="00EB7D79"/>
    <w:rsid w:val="00EC0488"/>
    <w:rsid w:val="00EE67CE"/>
    <w:rsid w:val="00EF3897"/>
    <w:rsid w:val="00F05838"/>
    <w:rsid w:val="00F334FD"/>
    <w:rsid w:val="00F37959"/>
    <w:rsid w:val="00F441B4"/>
    <w:rsid w:val="00F47319"/>
    <w:rsid w:val="00F51333"/>
    <w:rsid w:val="00F51557"/>
    <w:rsid w:val="00F61028"/>
    <w:rsid w:val="00F670B0"/>
    <w:rsid w:val="00F7342D"/>
    <w:rsid w:val="00F7783F"/>
    <w:rsid w:val="00F864DC"/>
    <w:rsid w:val="00F87602"/>
    <w:rsid w:val="00F97AA3"/>
    <w:rsid w:val="00FA0680"/>
    <w:rsid w:val="00FA0E02"/>
    <w:rsid w:val="00FA6E81"/>
    <w:rsid w:val="00FC2AFA"/>
    <w:rsid w:val="00FC6ADC"/>
    <w:rsid w:val="00FD148E"/>
    <w:rsid w:val="00FE0451"/>
    <w:rsid w:val="00FF4C40"/>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944C2E3-D3C0-4744-8953-9F7F63DE39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lt-LT"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4C40"/>
    <w:pPr>
      <w:spacing w:after="0" w:line="240" w:lineRule="auto"/>
      <w:ind w:firstLine="851"/>
      <w:jc w:val="both"/>
    </w:pPr>
    <w:rPr>
      <w:rFonts w:ascii="Times New Roman" w:hAnsi="Times New Roman"/>
      <w:sz w:val="24"/>
    </w:rPr>
  </w:style>
  <w:style w:type="paragraph" w:styleId="Heading1">
    <w:name w:val="heading 1"/>
    <w:basedOn w:val="Normal"/>
    <w:next w:val="Normal"/>
    <w:link w:val="Heading1Char"/>
    <w:uiPriority w:val="9"/>
    <w:qFormat/>
    <w:rsid w:val="00E32791"/>
    <w:pPr>
      <w:keepNext/>
      <w:keepLines/>
      <w:pageBreakBefore/>
      <w:numPr>
        <w:numId w:val="19"/>
      </w:numPr>
      <w:spacing w:before="340" w:after="340"/>
      <w:jc w:val="left"/>
      <w:outlineLvl w:val="0"/>
    </w:pPr>
    <w:rPr>
      <w:rFonts w:eastAsiaTheme="majorEastAsia" w:cstheme="majorBidi"/>
      <w:b/>
      <w:bCs/>
      <w:caps/>
      <w:szCs w:val="28"/>
    </w:rPr>
  </w:style>
  <w:style w:type="paragraph" w:styleId="Heading2">
    <w:name w:val="heading 2"/>
    <w:aliases w:val="Väiksem pealkiri"/>
    <w:basedOn w:val="Normal"/>
    <w:next w:val="Normal"/>
    <w:link w:val="Heading2Char"/>
    <w:uiPriority w:val="9"/>
    <w:unhideWhenUsed/>
    <w:qFormat/>
    <w:rsid w:val="00E32791"/>
    <w:pPr>
      <w:keepNext/>
      <w:keepLines/>
      <w:numPr>
        <w:ilvl w:val="1"/>
        <w:numId w:val="19"/>
      </w:numPr>
      <w:spacing w:before="227" w:after="227"/>
      <w:jc w:val="left"/>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0D3495"/>
    <w:pPr>
      <w:keepNext/>
      <w:keepLines/>
      <w:numPr>
        <w:ilvl w:val="2"/>
        <w:numId w:val="19"/>
      </w:numPr>
      <w:spacing w:before="113" w:after="113"/>
      <w:outlineLvl w:val="2"/>
    </w:pPr>
    <w:rPr>
      <w:rFonts w:eastAsiaTheme="majorEastAsia" w:cstheme="majorBidi"/>
      <w:b/>
      <w:bCs/>
    </w:rPr>
  </w:style>
  <w:style w:type="paragraph" w:styleId="Heading4">
    <w:name w:val="heading 4"/>
    <w:basedOn w:val="Normal"/>
    <w:next w:val="Normal"/>
    <w:link w:val="Heading4Char"/>
    <w:uiPriority w:val="9"/>
    <w:semiHidden/>
    <w:unhideWhenUsed/>
    <w:rsid w:val="00BD525A"/>
    <w:pPr>
      <w:keepNext/>
      <w:keepLines/>
      <w:numPr>
        <w:ilvl w:val="3"/>
        <w:numId w:val="19"/>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BD525A"/>
    <w:pPr>
      <w:keepNext/>
      <w:keepLines/>
      <w:numPr>
        <w:ilvl w:val="4"/>
        <w:numId w:val="19"/>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D525A"/>
    <w:pPr>
      <w:keepNext/>
      <w:keepLines/>
      <w:numPr>
        <w:ilvl w:val="5"/>
        <w:numId w:val="19"/>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D525A"/>
    <w:pPr>
      <w:keepNext/>
      <w:keepLines/>
      <w:numPr>
        <w:ilvl w:val="6"/>
        <w:numId w:val="19"/>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D525A"/>
    <w:pPr>
      <w:keepNext/>
      <w:keepLines/>
      <w:numPr>
        <w:ilvl w:val="7"/>
        <w:numId w:val="19"/>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D525A"/>
    <w:pPr>
      <w:keepNext/>
      <w:keepLines/>
      <w:numPr>
        <w:ilvl w:val="8"/>
        <w:numId w:val="1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0D3495"/>
    <w:rPr>
      <w:rFonts w:ascii="Times New Roman" w:eastAsiaTheme="majorEastAsia" w:hAnsi="Times New Roman" w:cstheme="majorBidi"/>
      <w:b/>
      <w:bCs/>
      <w:sz w:val="24"/>
    </w:rPr>
  </w:style>
  <w:style w:type="character" w:customStyle="1" w:styleId="Heading4Char">
    <w:name w:val="Heading 4 Char"/>
    <w:basedOn w:val="DefaultParagraphFont"/>
    <w:link w:val="Heading4"/>
    <w:uiPriority w:val="9"/>
    <w:semiHidden/>
    <w:rsid w:val="00BD525A"/>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semiHidden/>
    <w:rsid w:val="00BD525A"/>
    <w:rPr>
      <w:rFonts w:asciiTheme="majorHAnsi" w:eastAsiaTheme="majorEastAsia" w:hAnsiTheme="majorHAnsi" w:cstheme="majorBidi"/>
      <w:color w:val="243F60" w:themeColor="accent1" w:themeShade="7F"/>
      <w:sz w:val="24"/>
    </w:rPr>
  </w:style>
  <w:style w:type="character" w:customStyle="1" w:styleId="Heading1Char">
    <w:name w:val="Heading 1 Char"/>
    <w:basedOn w:val="DefaultParagraphFont"/>
    <w:link w:val="Heading1"/>
    <w:uiPriority w:val="9"/>
    <w:rsid w:val="00E32791"/>
    <w:rPr>
      <w:rFonts w:ascii="Times New Roman" w:eastAsiaTheme="majorEastAsia" w:hAnsi="Times New Roman" w:cstheme="majorBidi"/>
      <w:b/>
      <w:bCs/>
      <w:caps/>
      <w:sz w:val="24"/>
      <w:szCs w:val="28"/>
    </w:rPr>
  </w:style>
  <w:style w:type="character" w:customStyle="1" w:styleId="Heading2Char">
    <w:name w:val="Heading 2 Char"/>
    <w:aliases w:val="Väiksem pealkiri Char"/>
    <w:basedOn w:val="DefaultParagraphFont"/>
    <w:link w:val="Heading2"/>
    <w:uiPriority w:val="9"/>
    <w:rsid w:val="00E32791"/>
    <w:rPr>
      <w:rFonts w:ascii="Times New Roman" w:eastAsiaTheme="majorEastAsia" w:hAnsi="Times New Roman" w:cstheme="majorBidi"/>
      <w:b/>
      <w:bCs/>
      <w:sz w:val="24"/>
      <w:szCs w:val="26"/>
    </w:rPr>
  </w:style>
  <w:style w:type="paragraph" w:styleId="BalloonText">
    <w:name w:val="Balloon Text"/>
    <w:basedOn w:val="Normal"/>
    <w:link w:val="BalloonTextChar"/>
    <w:uiPriority w:val="99"/>
    <w:semiHidden/>
    <w:unhideWhenUsed/>
    <w:rsid w:val="00CB5F99"/>
    <w:rPr>
      <w:rFonts w:ascii="Tahoma" w:hAnsi="Tahoma" w:cs="Tahoma"/>
      <w:sz w:val="16"/>
      <w:szCs w:val="16"/>
    </w:rPr>
  </w:style>
  <w:style w:type="character" w:customStyle="1" w:styleId="BalloonTextChar">
    <w:name w:val="Balloon Text Char"/>
    <w:basedOn w:val="DefaultParagraphFont"/>
    <w:link w:val="BalloonText"/>
    <w:uiPriority w:val="99"/>
    <w:semiHidden/>
    <w:rsid w:val="00CB5F99"/>
    <w:rPr>
      <w:rFonts w:ascii="Tahoma" w:hAnsi="Tahoma" w:cs="Tahoma"/>
      <w:sz w:val="16"/>
      <w:szCs w:val="16"/>
    </w:rPr>
  </w:style>
  <w:style w:type="paragraph" w:styleId="Caption">
    <w:name w:val="caption"/>
    <w:basedOn w:val="Normal"/>
    <w:next w:val="Normal"/>
    <w:link w:val="CaptionChar"/>
    <w:unhideWhenUsed/>
    <w:qFormat/>
    <w:rsid w:val="001605D0"/>
    <w:pPr>
      <w:spacing w:before="113" w:after="113"/>
      <w:ind w:firstLine="0"/>
      <w:jc w:val="center"/>
    </w:pPr>
    <w:rPr>
      <w:b/>
      <w:bCs/>
      <w:sz w:val="22"/>
      <w:szCs w:val="18"/>
    </w:rPr>
  </w:style>
  <w:style w:type="paragraph" w:styleId="TableofFigures">
    <w:name w:val="table of figures"/>
    <w:basedOn w:val="Normal"/>
    <w:next w:val="Normal"/>
    <w:uiPriority w:val="99"/>
    <w:unhideWhenUsed/>
    <w:rsid w:val="00F7342D"/>
  </w:style>
  <w:style w:type="paragraph" w:customStyle="1" w:styleId="Paveikslas">
    <w:name w:val="Paveikslas"/>
    <w:next w:val="Caption"/>
    <w:rsid w:val="001973B7"/>
    <w:pPr>
      <w:keepNext/>
      <w:spacing w:before="227" w:after="227" w:line="240" w:lineRule="auto"/>
      <w:jc w:val="center"/>
    </w:pPr>
    <w:rPr>
      <w:rFonts w:ascii="Times New Roman" w:hAnsi="Times New Roman"/>
      <w:sz w:val="24"/>
    </w:rPr>
  </w:style>
  <w:style w:type="character" w:customStyle="1" w:styleId="Heading6Char">
    <w:name w:val="Heading 6 Char"/>
    <w:basedOn w:val="DefaultParagraphFont"/>
    <w:link w:val="Heading6"/>
    <w:uiPriority w:val="9"/>
    <w:semiHidden/>
    <w:rsid w:val="00BD525A"/>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BD525A"/>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BD525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D525A"/>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FE0451"/>
    <w:rPr>
      <w:color w:val="0000FF" w:themeColor="hyperlink"/>
      <w:u w:val="single"/>
    </w:rPr>
  </w:style>
  <w:style w:type="paragraph" w:customStyle="1" w:styleId="Lentelspavadinimas">
    <w:name w:val="Lentelės pavadinimas"/>
    <w:next w:val="Normal"/>
    <w:qFormat/>
    <w:rsid w:val="00000719"/>
    <w:pPr>
      <w:keepNext/>
      <w:spacing w:before="113" w:after="113" w:line="240" w:lineRule="auto"/>
    </w:pPr>
    <w:rPr>
      <w:rFonts w:ascii="Times New Roman" w:hAnsi="Times New Roman"/>
      <w:b/>
      <w:bCs/>
      <w:szCs w:val="18"/>
    </w:rPr>
  </w:style>
  <w:style w:type="paragraph" w:customStyle="1" w:styleId="Autorius">
    <w:name w:val="Autorius"/>
    <w:next w:val="Darbopavadinimas"/>
    <w:rsid w:val="00DF0FF3"/>
    <w:pPr>
      <w:spacing w:before="2835" w:after="0"/>
      <w:jc w:val="center"/>
    </w:pPr>
    <w:rPr>
      <w:rFonts w:ascii="Times New Roman" w:eastAsia="Times New Roman" w:hAnsi="Times New Roman" w:cs="Times New Roman"/>
      <w:caps/>
      <w:kern w:val="28"/>
      <w:sz w:val="26"/>
      <w:szCs w:val="32"/>
    </w:rPr>
  </w:style>
  <w:style w:type="paragraph" w:customStyle="1" w:styleId="Darbopavadinimas">
    <w:name w:val="Darbo pavadinimas"/>
    <w:next w:val="Darbotipas"/>
    <w:rsid w:val="00DF0FF3"/>
    <w:pPr>
      <w:spacing w:before="1134" w:after="0" w:line="240" w:lineRule="auto"/>
      <w:jc w:val="center"/>
    </w:pPr>
    <w:rPr>
      <w:rFonts w:ascii="Times New Roman" w:eastAsia="Times New Roman" w:hAnsi="Times New Roman" w:cs="Times New Roman"/>
      <w:caps/>
      <w:sz w:val="36"/>
      <w:szCs w:val="40"/>
    </w:rPr>
  </w:style>
  <w:style w:type="paragraph" w:styleId="TOCHeading">
    <w:name w:val="TOC Heading"/>
    <w:basedOn w:val="Heading1"/>
    <w:next w:val="Normal"/>
    <w:uiPriority w:val="39"/>
    <w:unhideWhenUsed/>
    <w:qFormat/>
    <w:rsid w:val="00757E9B"/>
    <w:pPr>
      <w:keepLines w:val="0"/>
      <w:pageBreakBefore w:val="0"/>
      <w:numPr>
        <w:numId w:val="0"/>
      </w:numPr>
      <w:outlineLvl w:val="9"/>
    </w:pPr>
    <w:rPr>
      <w:lang w:eastAsia="lt-LT"/>
    </w:rPr>
  </w:style>
  <w:style w:type="paragraph" w:styleId="TOC1">
    <w:name w:val="toc 1"/>
    <w:basedOn w:val="Normal"/>
    <w:next w:val="Normal"/>
    <w:autoRedefine/>
    <w:uiPriority w:val="39"/>
    <w:unhideWhenUsed/>
    <w:qFormat/>
    <w:rsid w:val="00B57C82"/>
    <w:pPr>
      <w:tabs>
        <w:tab w:val="right" w:leader="dot" w:pos="9741"/>
      </w:tabs>
      <w:spacing w:after="100"/>
      <w:ind w:firstLine="0"/>
      <w:jc w:val="left"/>
    </w:pPr>
  </w:style>
  <w:style w:type="paragraph" w:styleId="TOC2">
    <w:name w:val="toc 2"/>
    <w:basedOn w:val="Normal"/>
    <w:next w:val="Normal"/>
    <w:autoRedefine/>
    <w:uiPriority w:val="39"/>
    <w:unhideWhenUsed/>
    <w:qFormat/>
    <w:rsid w:val="00B57C82"/>
    <w:pPr>
      <w:spacing w:after="100"/>
      <w:ind w:left="238" w:firstLine="0"/>
      <w:jc w:val="left"/>
    </w:pPr>
  </w:style>
  <w:style w:type="paragraph" w:styleId="TOC3">
    <w:name w:val="toc 3"/>
    <w:basedOn w:val="Normal"/>
    <w:next w:val="Normal"/>
    <w:autoRedefine/>
    <w:uiPriority w:val="39"/>
    <w:unhideWhenUsed/>
    <w:qFormat/>
    <w:rsid w:val="00B57C82"/>
    <w:pPr>
      <w:spacing w:after="100"/>
      <w:ind w:left="482" w:firstLine="0"/>
      <w:jc w:val="left"/>
    </w:pPr>
  </w:style>
  <w:style w:type="character" w:customStyle="1" w:styleId="CaptionChar">
    <w:name w:val="Caption Char"/>
    <w:basedOn w:val="DefaultParagraphFont"/>
    <w:link w:val="Caption"/>
    <w:rsid w:val="00000719"/>
    <w:rPr>
      <w:rFonts w:ascii="Times New Roman" w:hAnsi="Times New Roman"/>
      <w:b/>
      <w:bCs/>
      <w:szCs w:val="18"/>
    </w:rPr>
  </w:style>
  <w:style w:type="paragraph" w:customStyle="1" w:styleId="TekstasLentelje">
    <w:name w:val="Tekstas Lentelėje"/>
    <w:basedOn w:val="Normal"/>
    <w:rsid w:val="00B81CAC"/>
    <w:pPr>
      <w:ind w:firstLine="0"/>
    </w:pPr>
    <w:rPr>
      <w:sz w:val="22"/>
    </w:rPr>
  </w:style>
  <w:style w:type="paragraph" w:customStyle="1" w:styleId="Institucijospavadinimas">
    <w:name w:val="Institucijos pavadinimas"/>
    <w:rsid w:val="005870C2"/>
    <w:pPr>
      <w:keepNext/>
      <w:spacing w:after="0" w:line="360" w:lineRule="auto"/>
      <w:jc w:val="center"/>
    </w:pPr>
    <w:rPr>
      <w:rFonts w:ascii="Times New Roman" w:eastAsia="Times New Roman" w:hAnsi="Times New Roman" w:cs="Times New Roman"/>
      <w:caps/>
      <w:sz w:val="26"/>
      <w:szCs w:val="20"/>
    </w:rPr>
  </w:style>
  <w:style w:type="paragraph" w:customStyle="1" w:styleId="Darbotipas">
    <w:name w:val="Darbo tipas"/>
    <w:next w:val="Darbovadovas"/>
    <w:rsid w:val="005870C2"/>
    <w:pPr>
      <w:spacing w:before="113" w:after="0" w:line="240" w:lineRule="auto"/>
      <w:jc w:val="center"/>
    </w:pPr>
    <w:rPr>
      <w:rFonts w:ascii="Times New Roman" w:eastAsia="Times New Roman" w:hAnsi="Times New Roman" w:cs="Times New Roman"/>
      <w:sz w:val="24"/>
      <w:szCs w:val="20"/>
    </w:rPr>
  </w:style>
  <w:style w:type="paragraph" w:customStyle="1" w:styleId="Darbovadovas">
    <w:name w:val="Darbo vadovas"/>
    <w:next w:val="Darbovadovopavard"/>
    <w:rsid w:val="00905ADD"/>
    <w:pPr>
      <w:keepNext/>
      <w:spacing w:before="1701" w:after="0" w:line="240" w:lineRule="auto"/>
      <w:ind w:firstLine="7371"/>
    </w:pPr>
    <w:rPr>
      <w:rFonts w:ascii="Times New Roman" w:eastAsia="Times New Roman" w:hAnsi="Times New Roman" w:cs="Times New Roman"/>
      <w:sz w:val="24"/>
      <w:szCs w:val="24"/>
    </w:rPr>
  </w:style>
  <w:style w:type="paragraph" w:customStyle="1" w:styleId="Darbovadovopavard">
    <w:name w:val="Darbo vadovo pavardė"/>
    <w:basedOn w:val="Darbovadovas"/>
    <w:rsid w:val="00905ADD"/>
    <w:pPr>
      <w:spacing w:before="0"/>
    </w:pPr>
  </w:style>
  <w:style w:type="paragraph" w:customStyle="1" w:styleId="Vietametai">
    <w:name w:val="Vieta metai"/>
    <w:rsid w:val="00452617"/>
    <w:pPr>
      <w:framePr w:wrap="notBeside" w:hAnchor="margin" w:xAlign="center" w:yAlign="bottom" w:anchorLock="1"/>
      <w:spacing w:after="0" w:line="240" w:lineRule="auto"/>
      <w:jc w:val="center"/>
    </w:pPr>
    <w:rPr>
      <w:rFonts w:ascii="Times New Roman" w:eastAsia="Times New Roman" w:hAnsi="Times New Roman" w:cs="Times New Roman"/>
      <w:caps/>
      <w:sz w:val="26"/>
      <w:szCs w:val="20"/>
    </w:rPr>
  </w:style>
  <w:style w:type="table" w:customStyle="1" w:styleId="Lentelskepur">
    <w:name w:val="Lentelės kepurė"/>
    <w:basedOn w:val="TableGrid"/>
    <w:uiPriority w:val="99"/>
    <w:rsid w:val="00D14A78"/>
    <w:tblPr/>
    <w:tblStylePr w:type="firstRow">
      <w:pPr>
        <w:jc w:val="center"/>
      </w:pPr>
      <w:rPr>
        <w:rFonts w:ascii="Times New Roman" w:hAnsi="Times New Roman"/>
        <w:sz w:val="24"/>
      </w:rPr>
      <w:tblPr>
        <w:tblCellMar>
          <w:top w:w="28" w:type="dxa"/>
          <w:left w:w="28" w:type="dxa"/>
          <w:bottom w:w="28" w:type="dxa"/>
          <w:right w:w="28" w:type="dxa"/>
        </w:tblCellMar>
      </w:tblPr>
      <w:tcPr>
        <w:vAlign w:val="center"/>
      </w:tcPr>
    </w:tblStylePr>
  </w:style>
  <w:style w:type="table" w:styleId="TableGrid">
    <w:name w:val="Table Grid"/>
    <w:basedOn w:val="TableNormal"/>
    <w:uiPriority w:val="59"/>
    <w:rsid w:val="00D14A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svirs">
    <w:name w:val="Pasviręs"/>
    <w:uiPriority w:val="1"/>
    <w:rsid w:val="005B0271"/>
    <w:rPr>
      <w:i/>
    </w:rPr>
  </w:style>
  <w:style w:type="paragraph" w:styleId="Bibliography">
    <w:name w:val="Bibliography"/>
    <w:basedOn w:val="Normal"/>
    <w:uiPriority w:val="37"/>
    <w:unhideWhenUsed/>
    <w:rsid w:val="00F87602"/>
    <w:pPr>
      <w:ind w:firstLine="0"/>
      <w:jc w:val="left"/>
    </w:pPr>
  </w:style>
  <w:style w:type="character" w:styleId="FollowedHyperlink">
    <w:name w:val="FollowedHyperlink"/>
    <w:basedOn w:val="DefaultParagraphFont"/>
    <w:uiPriority w:val="99"/>
    <w:semiHidden/>
    <w:unhideWhenUsed/>
    <w:rsid w:val="00DE17E3"/>
    <w:rPr>
      <w:color w:val="800080" w:themeColor="followedHyperlink"/>
      <w:u w:val="single"/>
    </w:rPr>
  </w:style>
  <w:style w:type="paragraph" w:styleId="ListParagraph">
    <w:name w:val="List Paragraph"/>
    <w:aliases w:val="Loetelu"/>
    <w:basedOn w:val="Normal"/>
    <w:uiPriority w:val="34"/>
    <w:qFormat/>
    <w:rsid w:val="00F670B0"/>
    <w:pPr>
      <w:numPr>
        <w:numId w:val="22"/>
      </w:numPr>
      <w:spacing w:after="100" w:afterAutospacing="1" w:line="360" w:lineRule="auto"/>
      <w:ind w:left="360"/>
      <w:contextualSpacing/>
    </w:pPr>
    <w:rPr>
      <w:rFonts w:ascii="Arial" w:hAnsi="Arial"/>
      <w:sz w:val="20"/>
      <w:lang w:val="et-EE"/>
    </w:rPr>
  </w:style>
  <w:style w:type="character" w:styleId="IntenseEmphasis">
    <w:name w:val="Intense Emphasis"/>
    <w:aliases w:val="varviline"/>
    <w:basedOn w:val="DefaultParagraphFont"/>
    <w:uiPriority w:val="21"/>
    <w:rsid w:val="00F670B0"/>
    <w:rPr>
      <w:rFonts w:ascii="Arial" w:eastAsiaTheme="majorEastAsia" w:hAnsi="Arial" w:cstheme="majorBidi"/>
      <w:b/>
      <w:bCs w:val="0"/>
      <w:i/>
      <w:iCs/>
      <w:color w:val="17365D" w:themeColor="text2" w:themeShade="BF"/>
      <w:sz w:val="20"/>
      <w:szCs w:val="26"/>
      <w14:numForm w14:val="lining"/>
      <w14:numSpacing w14:val="proportional"/>
    </w:rPr>
  </w:style>
  <w:style w:type="paragraph" w:styleId="HTMLPreformatted">
    <w:name w:val="HTML Preformatted"/>
    <w:basedOn w:val="Normal"/>
    <w:link w:val="HTMLPreformattedChar"/>
    <w:uiPriority w:val="99"/>
    <w:semiHidden/>
    <w:unhideWhenUsed/>
    <w:rsid w:val="00C01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eastAsia="Times New Roman" w:hAnsi="Courier New" w:cs="Courier New"/>
      <w:sz w:val="20"/>
      <w:szCs w:val="20"/>
      <w:lang w:eastAsia="lt-LT"/>
    </w:rPr>
  </w:style>
  <w:style w:type="character" w:customStyle="1" w:styleId="HTMLPreformattedChar">
    <w:name w:val="HTML Preformatted Char"/>
    <w:basedOn w:val="DefaultParagraphFont"/>
    <w:link w:val="HTMLPreformatted"/>
    <w:uiPriority w:val="99"/>
    <w:semiHidden/>
    <w:rsid w:val="00C01FFB"/>
    <w:rPr>
      <w:rFonts w:ascii="Courier New" w:eastAsia="Times New Roman" w:hAnsi="Courier New" w:cs="Courier New"/>
      <w:sz w:val="20"/>
      <w:szCs w:val="20"/>
      <w:lang w:eastAsia="lt-LT"/>
    </w:rPr>
  </w:style>
  <w:style w:type="character" w:styleId="Strong">
    <w:name w:val="Strong"/>
    <w:basedOn w:val="DefaultParagraphFont"/>
    <w:uiPriority w:val="22"/>
    <w:qFormat/>
    <w:rsid w:val="007C3EB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5613253">
      <w:bodyDiv w:val="1"/>
      <w:marLeft w:val="0"/>
      <w:marRight w:val="0"/>
      <w:marTop w:val="0"/>
      <w:marBottom w:val="0"/>
      <w:divBdr>
        <w:top w:val="none" w:sz="0" w:space="0" w:color="auto"/>
        <w:left w:val="none" w:sz="0" w:space="0" w:color="auto"/>
        <w:bottom w:val="none" w:sz="0" w:space="0" w:color="auto"/>
        <w:right w:val="none" w:sz="0" w:space="0" w:color="auto"/>
      </w:divBdr>
    </w:div>
    <w:div w:id="573197370">
      <w:bodyDiv w:val="1"/>
      <w:marLeft w:val="0"/>
      <w:marRight w:val="0"/>
      <w:marTop w:val="0"/>
      <w:marBottom w:val="0"/>
      <w:divBdr>
        <w:top w:val="none" w:sz="0" w:space="0" w:color="auto"/>
        <w:left w:val="none" w:sz="0" w:space="0" w:color="auto"/>
        <w:bottom w:val="none" w:sz="0" w:space="0" w:color="auto"/>
        <w:right w:val="none" w:sz="0" w:space="0" w:color="auto"/>
      </w:divBdr>
    </w:div>
    <w:div w:id="886071121">
      <w:bodyDiv w:val="1"/>
      <w:marLeft w:val="0"/>
      <w:marRight w:val="0"/>
      <w:marTop w:val="0"/>
      <w:marBottom w:val="0"/>
      <w:divBdr>
        <w:top w:val="none" w:sz="0" w:space="0" w:color="auto"/>
        <w:left w:val="none" w:sz="0" w:space="0" w:color="auto"/>
        <w:bottom w:val="none" w:sz="0" w:space="0" w:color="auto"/>
        <w:right w:val="none" w:sz="0" w:space="0" w:color="auto"/>
      </w:divBdr>
    </w:div>
    <w:div w:id="1951622439">
      <w:bodyDiv w:val="1"/>
      <w:marLeft w:val="0"/>
      <w:marRight w:val="0"/>
      <w:marTop w:val="0"/>
      <w:marBottom w:val="0"/>
      <w:divBdr>
        <w:top w:val="none" w:sz="0" w:space="0" w:color="auto"/>
        <w:left w:val="none" w:sz="0" w:space="0" w:color="auto"/>
        <w:bottom w:val="none" w:sz="0" w:space="0" w:color="auto"/>
        <w:right w:val="none" w:sz="0" w:space="0" w:color="auto"/>
      </w:divBdr>
    </w:div>
    <w:div w:id="1991788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yperlink" Target="http://en.wikipedia.org/wiki/Basic_access_authentication" TargetMode="External"/><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mailto:*@*.*"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 Id="rId8"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kas\AppData\Local\Temp\08-4P_PS-baigiamojo-darbo-sablonas-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Vyš06</b:Tag>
    <b:SourceType>JournalArticle</b:SourceType>
    <b:Guid>{99E3ABD7-CECA-4224-A8E7-566756BD4E34}</b:Guid>
    <b:Author>
      <b:Author>
        <b:NameList>
          <b:Person>
            <b:Last>Vyšniauskas</b:Last>
            <b:First>E.</b:First>
          </b:Person>
          <b:Person>
            <b:Last>Nemuraitė</b:Last>
            <b:First>L.</b:First>
          </b:Person>
        </b:NameList>
      </b:Author>
    </b:Author>
    <b:Title>Transforming Ontology Representation from OWL to Relational Database</b:Title>
    <b:Year>2006</b:Year>
    <b:JournalName>Information Technology and Control</b:JournalName>
    <b:Pages>333–343</b:Pages>
    <b:Volume>35A</b:Volume>
    <b:Issue>3</b:Issue>
    <b:RefOrder>4</b:RefOrder>
  </b:Source>
  <b:Source>
    <b:Tag>Mas07</b:Tag>
    <b:SourceType>Book</b:SourceType>
    <b:Guid>{9E79DC37-AC4A-41EE-BC84-65B9AA28DD1F}</b:Guid>
    <b:Title>Valstybės tarnyba Lietuvoje: praeitis ir dabartis: kolektyvinė monografija</b:Title>
    <b:Year>2007</b:Year>
    <b:Pages>430</b:Pages>
    <b:City>Vilnius</b:City>
    <b:Publisher>Praction</b:Publisher>
    <b:Author>
      <b:Author>
        <b:NameList>
          <b:Person>
            <b:Last>Masiulis</b:Last>
            <b:First>K.</b:First>
          </b:Person>
          <b:Person>
            <b:Last>Krupavičius</b:Last>
            <b:First>A.</b:First>
          </b:Person>
        </b:NameList>
      </b:Author>
    </b:Author>
    <b:RefOrder>2</b:RefOrder>
  </b:Source>
  <b:Source>
    <b:Tag>Bir29</b:Tag>
    <b:SourceType>JournalArticle</b:SourceType>
    <b:Guid>{7F13EE48-308E-4BB0-8E67-A1EC577EFBC3}</b:Guid>
    <b:Title>Spaudos draudimo klausimai</b:Title>
    <b:Year>1929</b:Year>
    <b:Author>
      <b:Author>
        <b:NameList>
          <b:Person>
            <b:Last>Biržiška</b:Last>
            <b:First>V.</b:First>
          </b:Person>
        </b:NameList>
      </b:Author>
    </b:Author>
    <b:Issue>5</b:Issue>
    <b:Pages>249-235</b:Pages>
    <b:JournalName>Kultūra</b:JournalName>
    <b:RefOrder>3</b:RefOrder>
  </b:Source>
  <b:Source>
    <b:Tag>Api12</b:Tag>
    <b:SourceType>InternetSite</b:SourceType>
    <b:Guid>{7C3AF13F-BC2F-48B6-8E9A-1B2CDD6ABA78}</b:Guid>
    <b:Title>Apie LITNET</b:Title>
    <b:Year>2012</b:Year>
    <b:InternetSiteTitle>Litnet</b:InternetSiteTitle>
    <b:Month>birželio</b:Month>
    <b:Day>05</b:Day>
    <b:YearAccessed>2013</b:YearAccessed>
    <b:MonthAccessed>balandžio</b:MonthAccessed>
    <b:DayAccessed>04</b:DayAccessed>
    <b:URL>http://www.litnet.lt/index.php/apie-litnet</b:URL>
    <b:RefOrder>5</b:RefOrder>
  </b:Source>
  <b:Source>
    <b:Tag>Val00</b:Tag>
    <b:SourceType>DocumentFromInternetSite</b:SourceType>
    <b:Guid>{CF17B231-5AC1-4231-9566-A761A9F4650E}</b:Guid>
    <b:Title>Išlaidos krašto apsaugai, jų pagrįstumas ir tikslingumas</b:Title>
    <b:Year>2000</b:Year>
    <b:Author>
      <b:Author>
        <b:NameList>
          <b:Person>
            <b:Last>Valiulytė</b:Last>
            <b:First>Ieva</b:First>
          </b:Person>
        </b:NameList>
      </b:Author>
    </b:Author>
    <b:InternetSiteTitle>Sociumas</b:InternetSiteTitle>
    <b:Month>vasaris</b:Month>
    <b:YearAccessed>2001</b:YearAccessed>
    <b:MonthAccessed>gruodžio</b:MonthAccessed>
    <b:DayAccessed>12</b:DayAccessed>
    <b:URL>http://www.sociumas.lt</b:URL>
    <b:RefOrder>6</b:RefOrder>
  </b:Source>
  <b:Source>
    <b:Tag>Lib09</b:Tag>
    <b:SourceType>DocumentFromInternetSite</b:SourceType>
    <b:Guid>{1173FBB3-A4B2-4E6D-8E39-E7ADF964D8DA}</b:Guid>
    <b:Title>IEEE Citation style guide</b:Title>
    <b:Year>2009</b:Year>
    <b:YearAccessed>2013</b:YearAccessed>
    <b:MonthAccessed>04</b:MonthAccessed>
    <b:DayAccessed>11</b:DayAccessed>
    <b:URL>http://libraries.dal.ca/content/dam/dalhousie/pdf/library/Style_Guides/IEEE_Citation_Style_Guide.pdf</b:URL>
    <b:Author>
      <b:Author>
        <b:NameList>
          <b:Person>
            <b:Last>Library</b:Last>
            <b:First>Dalhousie</b:First>
            <b:Middle>University</b:Middle>
          </b:Person>
        </b:NameList>
      </b:Author>
    </b:Author>
    <b:RefOrder>1</b:RefOrder>
  </b:Source>
  <b:Source>
    <b:Tag>Gra00</b:Tag>
    <b:SourceType>ConferenceProceedings</b:SourceType>
    <b:Guid>{4E9437CF-9AF4-460F-8737-3DDCF79234EB}</b:Guid>
    <b:Title>Hibridinis velomobilis</b:Title>
    <b:Year>2000</b:Year>
    <b:City>Kaunas</b:City>
    <b:Author>
      <b:Author>
        <b:NameList>
          <b:Person>
            <b:Last>Gradauskas</b:Last>
            <b:First>R</b:First>
          </b:Person>
        </b:NameList>
      </b:Author>
    </b:Author>
    <b:Pages>81-83</b:Pages>
    <b:ConferenceName>Transporto priemonės - 99</b:ConferenceName>
    <b:RefOrder>7</b:RefOrder>
  </b:Source>
</b:Sources>
</file>

<file path=customXml/itemProps1.xml><?xml version="1.0" encoding="utf-8"?>
<ds:datastoreItem xmlns:ds="http://schemas.openxmlformats.org/officeDocument/2006/customXml" ds:itemID="{DE5CEA35-EC3F-4EDC-A058-68F14C148E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08-4P_PS-baigiamojo-darbo-sablonas-1.dotx</Template>
  <TotalTime>1163</TotalTime>
  <Pages>22</Pages>
  <Words>10369</Words>
  <Characters>5911</Characters>
  <Application>Microsoft Office Word</Application>
  <DocSecurity>0</DocSecurity>
  <Lines>49</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Mikas</dc:creator>
  <cp:lastModifiedBy>Admin</cp:lastModifiedBy>
  <cp:revision>53</cp:revision>
  <dcterms:created xsi:type="dcterms:W3CDTF">2015-04-21T19:34:00Z</dcterms:created>
  <dcterms:modified xsi:type="dcterms:W3CDTF">2015-05-27T11:47:00Z</dcterms:modified>
</cp:coreProperties>
</file>